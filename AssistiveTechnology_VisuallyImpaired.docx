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 xml:space="preserve">rt </w:t>
            </w:r>
            <w:proofErr w:type="spellStart"/>
            <w:r w:rsidR="006E15F7" w:rsidRPr="003C795A">
              <w:rPr>
                <w:rStyle w:val="FirstName"/>
                <w:b/>
                <w:color w:val="000000"/>
              </w:rPr>
              <w:t>Bobkoskie</w:t>
            </w:r>
            <w:proofErr w:type="spellEnd"/>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09751C" w:rsidRDefault="00E64DB7" w:rsidP="0009751C">
      <w:pPr>
        <w:pStyle w:val="AbbreviationHead"/>
      </w:pPr>
      <w:r w:rsidRPr="0009751C">
        <w:t>ABSTRACT</w:t>
      </w:r>
    </w:p>
    <w:p w:rsidR="002D0166"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p>
    <w:p w:rsidR="002D0166" w:rsidRDefault="002D0166" w:rsidP="00556111">
      <w:pPr>
        <w:rPr>
          <w:color w:val="000000"/>
          <w:lang w:val="en-GB" w:eastAsia="ja-JP"/>
        </w:rPr>
      </w:pPr>
    </w:p>
    <w:p w:rsidR="00E64DB7" w:rsidRPr="003C795A" w:rsidRDefault="002177F2" w:rsidP="00556111">
      <w:pPr>
        <w:rPr>
          <w:color w:val="000000"/>
          <w:lang w:val="en-GB" w:eastAsia="ja-JP"/>
        </w:rPr>
      </w:pPr>
      <w:r w:rsidRPr="003C795A">
        <w:rPr>
          <w:color w:val="000000"/>
          <w:lang w:val="en-GB" w:eastAsia="ja-JP"/>
        </w:rPr>
        <w:t>Another approach to convey</w:t>
      </w:r>
      <w:r w:rsidR="00747742" w:rsidRPr="003C795A">
        <w:rPr>
          <w:color w:val="000000"/>
          <w:lang w:val="en-GB" w:eastAsia="ja-JP"/>
        </w:rPr>
        <w:t xml:space="preserve"> visual</w:t>
      </w:r>
      <w:r w:rsidRPr="003C795A">
        <w:rPr>
          <w:color w:val="000000"/>
          <w:lang w:val="en-GB" w:eastAsia="ja-JP"/>
        </w:rPr>
        <w:t xml:space="preserve"> information </w:t>
      </w:r>
      <w:r w:rsidR="00380C8F" w:rsidRPr="003C795A">
        <w:rPr>
          <w:color w:val="000000"/>
          <w:lang w:val="en-GB" w:eastAsia="ja-JP"/>
        </w:rPr>
        <w:t>is to utilize</w:t>
      </w:r>
      <w:r w:rsidRPr="003C795A">
        <w:rPr>
          <w:color w:val="000000"/>
          <w:lang w:val="en-GB" w:eastAsia="ja-JP"/>
        </w:rPr>
        <w:t xml:space="preserve"> a second </w:t>
      </w:r>
      <w:r w:rsidR="002D0166">
        <w:rPr>
          <w:color w:val="000000"/>
          <w:lang w:val="en-GB" w:eastAsia="ja-JP"/>
        </w:rPr>
        <w:t xml:space="preserve">sensory input. </w:t>
      </w:r>
      <w:r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proofErr w:type="spellStart"/>
      <w:r w:rsidR="005F0EE0" w:rsidRPr="003C795A">
        <w:rPr>
          <w:color w:val="000000"/>
          <w:lang w:val="en-GB" w:eastAsia="ja-JP"/>
        </w:rPr>
        <w:t>sonification</w:t>
      </w:r>
      <w:proofErr w:type="spellEnd"/>
      <w:r w:rsidR="005F0EE0" w:rsidRPr="003C795A">
        <w:rPr>
          <w:color w:val="000000"/>
          <w:lang w:val="en-GB" w:eastAsia="ja-JP"/>
        </w:rPr>
        <w:t xml:space="preserve">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proofErr w:type="spellStart"/>
      <w:r w:rsidR="00D95510" w:rsidRPr="003C795A">
        <w:rPr>
          <w:color w:val="000000"/>
          <w:lang w:val="en-GB" w:eastAsia="ja-JP"/>
        </w:rPr>
        <w:t>Sonification</w:t>
      </w:r>
      <w:proofErr w:type="spellEnd"/>
      <w:r w:rsidR="00D95510" w:rsidRPr="003C795A">
        <w:rPr>
          <w:color w:val="000000"/>
          <w:lang w:val="en-GB" w:eastAsia="ja-JP"/>
        </w:rPr>
        <w:t xml:space="preserve">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BB6D68" w:rsidRPr="0009751C" w:rsidRDefault="00681D58" w:rsidP="0009751C">
      <w:pPr>
        <w:pStyle w:val="AbbreviationHead"/>
      </w:pPr>
      <w:r w:rsidRPr="0009751C">
        <w:t xml:space="preserve">Author </w:t>
      </w:r>
      <w:r w:rsidR="00E7485E" w:rsidRPr="0009751C">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proofErr w:type="spellStart"/>
      <w:r w:rsidR="00685208" w:rsidRPr="003C795A">
        <w:rPr>
          <w:color w:val="000000"/>
          <w:lang w:eastAsia="it-IT"/>
          <w14:ligatures w14:val="standard"/>
        </w:rPr>
        <w:t>sonification</w:t>
      </w:r>
      <w:proofErr w:type="spellEnd"/>
      <w:r w:rsidR="00685208" w:rsidRPr="003C795A">
        <w:rPr>
          <w:color w:val="000000"/>
          <w:lang w:eastAsia="it-IT"/>
          <w14:ligatures w14:val="standard"/>
        </w:rPr>
        <w:t xml:space="preserve">;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09751C" w:rsidRDefault="00DE37F1" w:rsidP="0009751C">
      <w:pPr>
        <w:pStyle w:val="AbbreviationHead"/>
      </w:pPr>
      <w:r w:rsidRPr="0009751C">
        <w:t>ACM Classification 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2D0166">
      <w:pPr>
        <w:pStyle w:val="AbbreviationHead"/>
      </w:pPr>
      <w:r>
        <w:t>IN</w:t>
      </w:r>
      <w:r w:rsidR="00DF2AA0" w:rsidRPr="003C795A">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w:t>
      </w:r>
      <w:r w:rsidR="00A46188">
        <w:lastRenderedPageBreak/>
        <w:t>driven</w:t>
      </w:r>
      <w:r w:rsidR="00BA4568">
        <w:t xml:space="preserve"> electronic media in education</w:t>
      </w:r>
      <w:r w:rsidR="0079518D">
        <w:t>, as p</w:t>
      </w:r>
      <w:r w:rsidR="00BA4568">
        <w:t>olicymakers 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A007F0">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A007F0">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A007F0">
            <w:pPr>
              <w:spacing w:line="240" w:lineRule="auto"/>
              <w:jc w:val="center"/>
              <w:rPr>
                <w:rFonts w:cs="Linux Libertine"/>
                <w:color w:val="000000"/>
                <w14:ligatures w14:val="standard"/>
              </w:rPr>
            </w:pPr>
            <w:r w:rsidRPr="003C795A">
              <w:rPr>
                <w:rFonts w:cs="Linux Libertine"/>
                <w:color w:val="000000"/>
                <w14:ligatures w14:val="standard"/>
              </w:rPr>
              <w:t>Anima-</w:t>
            </w:r>
            <w:proofErr w:type="spellStart"/>
            <w:r w:rsidR="001407B9" w:rsidRPr="003C795A">
              <w:rPr>
                <w:rFonts w:cs="Linux Libertine"/>
                <w:color w:val="000000"/>
                <w14:ligatures w14:val="standard"/>
              </w:rPr>
              <w:t>tion</w:t>
            </w:r>
            <w:proofErr w:type="spellEnd"/>
          </w:p>
        </w:tc>
        <w:tc>
          <w:tcPr>
            <w:tcW w:w="810" w:type="dxa"/>
            <w:tcBorders>
              <w:top w:val="single" w:sz="2" w:space="0" w:color="auto"/>
              <w:bottom w:val="single" w:sz="2" w:space="0" w:color="auto"/>
            </w:tcBorders>
            <w:shd w:val="clear" w:color="000000" w:fill="auto"/>
          </w:tcPr>
          <w:p w:rsidR="001407B9" w:rsidRPr="003C795A" w:rsidRDefault="001407B9" w:rsidP="00A007F0">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A007F0">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A007F0">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A007F0">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A007F0">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proofErr w:type="spellStart"/>
      <w:r w:rsidRPr="003C795A">
        <w:t>Fok</w:t>
      </w:r>
      <w:proofErr w:type="spellEnd"/>
      <w:r w:rsidRPr="003C795A">
        <w:t xml:space="preserve">,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proofErr w:type="spellStart"/>
      <w:r w:rsidR="00C74424" w:rsidRPr="00C74424">
        <w:rPr>
          <w:rStyle w:val="FirstName"/>
          <w:rFonts w:cs="Times New Roman"/>
          <w:color w:val="000000"/>
          <w:szCs w:val="20"/>
        </w:rPr>
        <w:t>Kapperman</w:t>
      </w:r>
      <w:proofErr w:type="spellEnd"/>
      <w:r w:rsidR="00C74424" w:rsidRPr="00C74424">
        <w:rPr>
          <w:rStyle w:val="FirstName"/>
          <w:rFonts w:cs="Times New Roman"/>
          <w:color w:val="000000"/>
          <w:szCs w:val="20"/>
        </w:rPr>
        <w:t>,</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w:t>
      </w:r>
      <w:proofErr w:type="spellStart"/>
      <w:r w:rsidR="00C82435">
        <w:rPr>
          <w:rStyle w:val="FirstName"/>
          <w:rFonts w:cs="Times New Roman"/>
          <w:color w:val="000000"/>
          <w:szCs w:val="20"/>
        </w:rPr>
        <w:t>sonification</w:t>
      </w:r>
      <w:proofErr w:type="spellEnd"/>
      <w:r w:rsidR="00C82435">
        <w:rPr>
          <w:rStyle w:val="FirstName"/>
          <w:rFonts w:cs="Times New Roman"/>
          <w:color w:val="000000"/>
          <w:szCs w:val="20"/>
        </w:rPr>
        <w:t xml:space="preserve">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35732B" w:rsidP="002D0166">
      <w:pPr>
        <w:pStyle w:val="AbbreviationHead"/>
      </w:pPr>
      <w:r>
        <w:t>DISCUSSION OF {ROBLEM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35732B" w:rsidP="002D0166">
      <w:pPr>
        <w:pStyle w:val="AbbreviationHead"/>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09751C">
        <w:t xml:space="preserve"> The retina as analogous to a sensor</w:t>
      </w:r>
      <w:r w:rsidR="006918E4">
        <w:t xml:space="preserve"> in a</w:t>
      </w:r>
      <w:r w:rsidR="0009751C">
        <w:t xml:space="preserve"> digital</w:t>
      </w:r>
      <w:r w:rsidR="006918E4">
        <w:t xml:space="preserve"> camera. </w:t>
      </w:r>
      <w:r w:rsidR="0009751C">
        <w:t xml:space="preserve">Consider taking a photograph of the sun. </w:t>
      </w:r>
      <w:r w:rsidR="00CA356C">
        <w:t>Aside from potential sensor dama</w:t>
      </w:r>
      <w:r w:rsidR="0009751C">
        <w:t>ge, capturing an</w:t>
      </w:r>
      <w:r w:rsidR="00761920">
        <w:t xml:space="preserve"> image of the sun without moderating</w:t>
      </w:r>
      <w:r w:rsidR="00097EDF">
        <w:t xml:space="preserve"> the </w:t>
      </w:r>
      <w:r w:rsidR="003178AE">
        <w:t>irradiation</w:t>
      </w:r>
      <w:r w:rsidR="00097EDF">
        <w:t xml:space="preserve"> </w:t>
      </w:r>
      <w:r w:rsidR="00CA356C">
        <w:t>would not produce a viable i</w:t>
      </w:r>
      <w:r w:rsidR="00761920">
        <w:t xml:space="preserve">mage. The intensity of the light </w:t>
      </w:r>
      <w:r w:rsidR="00CA356C">
        <w:t xml:space="preserve">would </w:t>
      </w:r>
      <w:r w:rsidR="005B3C24">
        <w:t>inundate</w:t>
      </w:r>
      <w:r w:rsidR="00CA356C">
        <w:t xml:space="preserve"> the sensor, creating at best</w:t>
      </w:r>
      <w:r w:rsidR="0009751C">
        <w:t>,</w:t>
      </w:r>
      <w:r w:rsidR="00761920">
        <w:t xml:space="preserve"> a very noisy image.</w:t>
      </w:r>
    </w:p>
    <w:p w:rsidR="00390CC2" w:rsidRPr="003C795A" w:rsidRDefault="00390CC2" w:rsidP="0053539E">
      <w:pPr>
        <w:pStyle w:val="Para"/>
      </w:pPr>
    </w:p>
    <w:p w:rsidR="00141D2B" w:rsidRPr="003C795A" w:rsidRDefault="0035732B" w:rsidP="004152CE">
      <w:pPr>
        <w:pStyle w:val="AbbreviationHead"/>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A007F0" w:rsidRPr="00546179" w:rsidRDefault="00A007F0"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A007F0" w:rsidRDefault="00A007F0" w:rsidP="003D2FBB">
                            <w:pPr>
                              <w:spacing w:line="120" w:lineRule="auto"/>
                              <w:jc w:val="left"/>
                              <w:rPr>
                                <w:b/>
                                <w:color w:val="000000"/>
                                <w:szCs w:val="20"/>
                              </w:rPr>
                            </w:pPr>
                          </w:p>
                          <w:p w:rsidR="00A007F0" w:rsidRPr="00546179" w:rsidRDefault="00A007F0" w:rsidP="003D2FBB">
                            <w:pPr>
                              <w:spacing w:line="120" w:lineRule="auto"/>
                              <w:jc w:val="left"/>
                              <w:rPr>
                                <w:b/>
                                <w:color w:val="000000"/>
                                <w:szCs w:val="20"/>
                              </w:rPr>
                            </w:pPr>
                          </w:p>
                          <w:p w:rsidR="00A007F0" w:rsidRPr="005B1B5D" w:rsidRDefault="00A007F0"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A007F0" w:rsidRPr="00546179" w:rsidRDefault="00A007F0"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A007F0" w:rsidRDefault="00A007F0" w:rsidP="003D2FBB">
                      <w:pPr>
                        <w:spacing w:line="120" w:lineRule="auto"/>
                        <w:jc w:val="left"/>
                        <w:rPr>
                          <w:b/>
                          <w:color w:val="000000"/>
                          <w:szCs w:val="20"/>
                        </w:rPr>
                      </w:pPr>
                    </w:p>
                    <w:p w:rsidR="00A007F0" w:rsidRPr="00546179" w:rsidRDefault="00A007F0" w:rsidP="003D2FBB">
                      <w:pPr>
                        <w:spacing w:line="120" w:lineRule="auto"/>
                        <w:jc w:val="left"/>
                        <w:rPr>
                          <w:b/>
                          <w:color w:val="000000"/>
                          <w:szCs w:val="20"/>
                        </w:rPr>
                      </w:pPr>
                    </w:p>
                    <w:p w:rsidR="00A007F0" w:rsidRPr="005B1B5D" w:rsidRDefault="00A007F0"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761920" w:rsidRDefault="00761920"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A007F0" w:rsidRDefault="00A007F0"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A007F0" w:rsidRDefault="00A007F0" w:rsidP="00606F69">
                            <w:pPr>
                              <w:spacing w:line="120" w:lineRule="auto"/>
                              <w:jc w:val="left"/>
                              <w:rPr>
                                <w:color w:val="000000"/>
                                <w:sz w:val="16"/>
                                <w:szCs w:val="16"/>
                              </w:rPr>
                            </w:pPr>
                          </w:p>
                          <w:p w:rsidR="00A007F0" w:rsidRDefault="00A007F0" w:rsidP="00606F69">
                            <w:pPr>
                              <w:spacing w:line="120" w:lineRule="auto"/>
                              <w:jc w:val="left"/>
                              <w:rPr>
                                <w:color w:val="000000"/>
                                <w:sz w:val="16"/>
                                <w:szCs w:val="16"/>
                              </w:rPr>
                            </w:pPr>
                          </w:p>
                          <w:p w:rsidR="00A007F0" w:rsidRDefault="00A007F0"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Pr="005B1B5D" w:rsidRDefault="00A007F0"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A007F0" w:rsidRDefault="00A007F0"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A007F0" w:rsidRDefault="00A007F0" w:rsidP="00606F69">
                      <w:pPr>
                        <w:spacing w:line="120" w:lineRule="auto"/>
                        <w:jc w:val="left"/>
                        <w:rPr>
                          <w:color w:val="000000"/>
                          <w:sz w:val="16"/>
                          <w:szCs w:val="16"/>
                        </w:rPr>
                      </w:pPr>
                    </w:p>
                    <w:p w:rsidR="00A007F0" w:rsidRDefault="00A007F0" w:rsidP="00606F69">
                      <w:pPr>
                        <w:spacing w:line="120" w:lineRule="auto"/>
                        <w:jc w:val="left"/>
                        <w:rPr>
                          <w:color w:val="000000"/>
                          <w:sz w:val="16"/>
                          <w:szCs w:val="16"/>
                        </w:rPr>
                      </w:pPr>
                    </w:p>
                    <w:p w:rsidR="00A007F0" w:rsidRDefault="00A007F0"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Pr="005B1B5D" w:rsidRDefault="00A007F0"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xml:space="preserve">, and perhaps others (that are </w:t>
      </w:r>
      <w:proofErr w:type="spellStart"/>
      <w:r w:rsidR="00C6049B">
        <w:t>b</w:t>
      </w:r>
      <w:r w:rsidR="00655E32">
        <w:t>etond</w:t>
      </w:r>
      <w:proofErr w:type="spellEnd"/>
      <w:r w:rsidR="00655E32">
        <w:t xml:space="preserve">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A007F0" w:rsidRPr="006A56BB" w:rsidRDefault="00A007F0"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A007F0" w:rsidRPr="006A56BB" w:rsidRDefault="00A007F0" w:rsidP="00A8453C">
                            <w:pPr>
                              <w:jc w:val="left"/>
                              <w:rPr>
                                <w:color w:val="000000"/>
                                <w:szCs w:val="20"/>
                              </w:rPr>
                            </w:pPr>
                          </w:p>
                          <w:p w:rsidR="00A007F0" w:rsidRPr="00A14913" w:rsidRDefault="00A007F0"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A007F0" w:rsidRPr="006A56BB" w:rsidRDefault="00A007F0"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A007F0" w:rsidRPr="006A56BB" w:rsidRDefault="00A007F0" w:rsidP="00A8453C">
                      <w:pPr>
                        <w:jc w:val="left"/>
                        <w:rPr>
                          <w:color w:val="000000"/>
                          <w:szCs w:val="20"/>
                        </w:rPr>
                      </w:pPr>
                    </w:p>
                    <w:p w:rsidR="00A007F0" w:rsidRPr="00A14913" w:rsidRDefault="00A007F0"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35732B" w:rsidP="002D0166">
      <w:pPr>
        <w:pStyle w:val="AbbreviationHead"/>
      </w:pPr>
      <w:r>
        <w:t>Where is the High 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w:t>
      </w:r>
      <w:proofErr w:type="spellStart"/>
      <w:r w:rsidR="002230C3">
        <w:t>contast</w:t>
      </w:r>
      <w:proofErr w:type="spellEnd"/>
      <w:r w:rsidR="002230C3">
        <w:t xml:space="preserve">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704129" w:rsidP="0053539E">
      <w:pPr>
        <w:pStyle w:val="Para"/>
      </w:pPr>
      <w:r w:rsidRPr="003C795A">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A007F0" w:rsidRPr="006A56BB" w:rsidRDefault="00A007F0"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A007F0" w:rsidRPr="006A56BB" w:rsidRDefault="00A007F0" w:rsidP="00704129">
                            <w:pPr>
                              <w:rPr>
                                <w:color w:val="000000"/>
                                <w:szCs w:val="20"/>
                              </w:rPr>
                            </w:pPr>
                          </w:p>
                          <w:p w:rsidR="00A007F0" w:rsidRPr="00A14913" w:rsidRDefault="00A007F0"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A007F0" w:rsidRPr="006A56BB" w:rsidRDefault="00A007F0"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A007F0" w:rsidRPr="006A56BB" w:rsidRDefault="00A007F0" w:rsidP="00704129">
                      <w:pPr>
                        <w:rPr>
                          <w:color w:val="000000"/>
                          <w:szCs w:val="20"/>
                        </w:rPr>
                      </w:pPr>
                    </w:p>
                    <w:p w:rsidR="00A007F0" w:rsidRPr="00A14913" w:rsidRDefault="00A007F0"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w:t>
      </w:r>
      <w:r w:rsidR="00A56FD3">
        <w:t xml:space="preserve">Figure </w:t>
      </w:r>
      <w:r w:rsidR="001E2D5C" w:rsidRPr="00C747CA">
        <w:t>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A007F0" w:rsidRPr="006A56BB" w:rsidRDefault="00A007F0"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A007F0" w:rsidRPr="006A56BB" w:rsidRDefault="00A007F0" w:rsidP="00D92A4C">
                            <w:pPr>
                              <w:rPr>
                                <w:color w:val="000000"/>
                                <w:szCs w:val="20"/>
                              </w:rPr>
                            </w:pPr>
                          </w:p>
                          <w:p w:rsidR="00A007F0" w:rsidRPr="00A14913" w:rsidRDefault="00A007F0"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A007F0" w:rsidRPr="006A56BB" w:rsidRDefault="00A007F0"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A007F0" w:rsidRPr="006A56BB" w:rsidRDefault="00A007F0" w:rsidP="00D92A4C">
                      <w:pPr>
                        <w:rPr>
                          <w:color w:val="000000"/>
                          <w:szCs w:val="20"/>
                        </w:rPr>
                      </w:pPr>
                    </w:p>
                    <w:p w:rsidR="00A007F0" w:rsidRPr="00A14913" w:rsidRDefault="00A007F0"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704129"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704129">
        <w:t>, or in this case, the reader</w:t>
      </w:r>
      <w:r w:rsidR="00125E86">
        <w:t>.</w:t>
      </w:r>
      <w:r w:rsidR="004F11AD">
        <w:t xml:space="preserve"> </w:t>
      </w:r>
      <w:r w:rsidR="00CC4794">
        <w:t>Google chrome did not have this drawback</w:t>
      </w:r>
      <w:r w:rsidR="004F11AD">
        <w:t>,</w:t>
      </w:r>
      <w:r w:rsidR="00792B01" w:rsidRPr="00792B01">
        <w:t xml:space="preserve"> </w:t>
      </w:r>
      <w:r w:rsidR="00792B01">
        <w:t xml:space="preserve">but was did not display a uniform dark background on the screen. The lighter colors could present issues for some visually impaired persons. The ideal scenario would have an unbroken dark background with a </w:t>
      </w:r>
      <w:r w:rsidR="00751DBB">
        <w:t>light colored foreground;</w:t>
      </w:r>
      <w:r w:rsidR="00792B01">
        <w:t xml:space="preserve"> including those </w:t>
      </w:r>
      <w:r w:rsidR="00AD3B0B">
        <w:t>elements that allow</w:t>
      </w:r>
      <w:r w:rsidR="00AD3B0B" w:rsidRPr="00792B01">
        <w:t xml:space="preserve"> </w:t>
      </w:r>
      <w:r w:rsidR="00AD3B0B">
        <w:t>for user selection,</w:t>
      </w: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897EF5" w:rsidRPr="00606F69" w:rsidRDefault="00792B01" w:rsidP="0053539E">
      <w:pPr>
        <w:pStyle w:val="Para"/>
      </w:pPr>
      <w:r>
        <w:t>such as the fill for radio buttons, tick boxes,</w:t>
      </w:r>
      <w:r w:rsidR="00704129">
        <w:t xml:space="preserve"> </w:t>
      </w: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w:t>
      </w:r>
      <w:proofErr w:type="spellStart"/>
      <w:r>
        <w:t>signifcanly</w:t>
      </w:r>
      <w:proofErr w:type="spellEnd"/>
      <w:r>
        <w:t xml:space="preserve">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53539E">
      <w:pPr>
        <w:pStyle w:val="Para"/>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w:t>
      </w:r>
      <w:r w:rsidR="00AD3B0B">
        <w:t xml:space="preserve"> more direct path for the user.</w:t>
      </w: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35732B" w:rsidP="002D0166">
      <w:pPr>
        <w:pStyle w:val="AbbreviationHead"/>
      </w:pPr>
      <w:r>
        <w:t xml:space="preserve">Have </w:t>
      </w:r>
      <w:proofErr w:type="spellStart"/>
      <w:r>
        <w:t>Yo</w:t>
      </w:r>
      <w:proofErr w:type="spellEnd"/>
      <w:r>
        <w:t xml:space="preserve"> Heard About </w:t>
      </w:r>
      <w:proofErr w:type="spellStart"/>
      <w:r>
        <w:t>Sonification</w:t>
      </w:r>
      <w:proofErr w:type="spellEnd"/>
    </w:p>
    <w:p w:rsidR="0013515E" w:rsidRDefault="0013515E" w:rsidP="0053539E">
      <w:pPr>
        <w:pStyle w:val="Para"/>
      </w:pPr>
      <w:r w:rsidRPr="003C795A">
        <w:t xml:space="preserve">Another ADT that has not been fully exploited is </w:t>
      </w:r>
      <w:proofErr w:type="spellStart"/>
      <w:r w:rsidRPr="003C795A">
        <w:t>sonification</w:t>
      </w:r>
      <w:proofErr w:type="spellEnd"/>
      <w:r w:rsidRPr="003C795A">
        <w:t>. For this discussion, the term ‘</w:t>
      </w:r>
      <w:proofErr w:type="spellStart"/>
      <w:r w:rsidRPr="003C795A">
        <w:t>sonification</w:t>
      </w:r>
      <w:proofErr w:type="spellEnd"/>
      <w:r w:rsidRPr="003C795A">
        <w:t xml:space="preserve">’ refers to the “use of non-speech audio to convey information or perceptualize data” [3]. Chew [1] assessed using auditory graphing systems for visually impaired middle </w:t>
      </w:r>
      <w:r w:rsidR="00BC10B3">
        <w:t xml:space="preserve">school students in mathematics. </w:t>
      </w:r>
      <w:proofErr w:type="spellStart"/>
      <w:r w:rsidR="0054388F" w:rsidRPr="0054388F">
        <w:t>Sonification</w:t>
      </w:r>
      <w:proofErr w:type="spellEnd"/>
      <w:r w:rsidR="0054388F" w:rsidRPr="0054388F">
        <w:t xml:space="preserve">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xml:space="preserve">. Upson [7] discusses using </w:t>
      </w:r>
      <w:proofErr w:type="spellStart"/>
      <w:r w:rsidR="0054388F" w:rsidRPr="0054388F">
        <w:t>sonification</w:t>
      </w:r>
      <w:proofErr w:type="spellEnd"/>
      <w:r w:rsidR="0054388F" w:rsidRPr="0054388F">
        <w:t xml:space="preserve"> to visualize geometry, which is a completely visual form of mathematics. Upson’s proposes </w:t>
      </w:r>
      <w:proofErr w:type="spellStart"/>
      <w:r w:rsidR="0054388F" w:rsidRPr="0054388F">
        <w:t>sonification</w:t>
      </w:r>
      <w:proofErr w:type="spellEnd"/>
      <w:r w:rsidR="0054388F" w:rsidRPr="0054388F">
        <w:t xml:space="preserve"> as another vector for assimilating information, and targets middle school pupils. Essentially, using both sight and sound will increase the absorption of the material.</w:t>
      </w:r>
      <w:r w:rsidR="002B0022">
        <w:t xml:space="preserve"> Although Upson does not propose </w:t>
      </w:r>
      <w:proofErr w:type="spellStart"/>
      <w:r w:rsidR="002B0022">
        <w:t>sonification</w:t>
      </w:r>
      <w:proofErr w:type="spellEnd"/>
      <w:r w:rsidR="002B0022">
        <w:t xml:space="preserve">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w:t>
      </w:r>
      <w:proofErr w:type="spellStart"/>
      <w:r w:rsidR="002B0022">
        <w:t>S</w:t>
      </w:r>
      <w:r w:rsidR="002B0022" w:rsidRPr="003C795A">
        <w:t>onification</w:t>
      </w:r>
      <w:proofErr w:type="spellEnd"/>
      <w:r w:rsidR="002B0022" w:rsidRPr="003C795A">
        <w:t xml:space="preserve">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2D0166" w:rsidP="002D0166">
      <w:pPr>
        <w:pStyle w:val="AbbreviationHead"/>
      </w:pPr>
      <w:proofErr w:type="spellStart"/>
      <w:r>
        <w:t>Sonification</w:t>
      </w:r>
      <w:proofErr w:type="spellEnd"/>
      <w:r>
        <w:t xml:space="preserve"> is not Widely D</w:t>
      </w:r>
      <w:r w:rsidR="000370A0">
        <w:t>eployed</w:t>
      </w:r>
    </w:p>
    <w:p w:rsidR="000370A0" w:rsidRDefault="000370A0" w:rsidP="0053539E">
      <w:pPr>
        <w:pStyle w:val="Para"/>
      </w:pPr>
      <w:proofErr w:type="spellStart"/>
      <w:r w:rsidRPr="000370A0">
        <w:t>Sonification</w:t>
      </w:r>
      <w:proofErr w:type="spellEnd"/>
      <w:r w:rsidRPr="000370A0">
        <w:t xml:space="preserve">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 xml:space="preserve">discusses using </w:t>
      </w:r>
      <w:proofErr w:type="spellStart"/>
      <w:r w:rsidRPr="000370A0">
        <w:t>sonification</w:t>
      </w:r>
      <w:proofErr w:type="spellEnd"/>
      <w:r w:rsidRPr="000370A0">
        <w:t xml:space="preserve">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xml:space="preserve">. </w:t>
      </w:r>
      <w:proofErr w:type="spellStart"/>
      <w:r w:rsidRPr="000370A0">
        <w:t>Sonification</w:t>
      </w:r>
      <w:proofErr w:type="spellEnd"/>
      <w:r w:rsidRPr="000370A0">
        <w:t xml:space="preserve"> is analogous to orphan drugs, a small market lacks economies of scale. Walker and </w:t>
      </w:r>
      <w:proofErr w:type="spellStart"/>
      <w:r w:rsidRPr="000370A0">
        <w:t>Cothran</w:t>
      </w:r>
      <w:proofErr w:type="spellEnd"/>
      <w:r w:rsidRPr="000370A0">
        <w:t xml:space="preserve"> [9] explore addition reasons why </w:t>
      </w:r>
      <w:proofErr w:type="spellStart"/>
      <w:r w:rsidRPr="000370A0">
        <w:t>sonification</w:t>
      </w:r>
      <w:proofErr w:type="spellEnd"/>
      <w:r w:rsidRPr="000370A0">
        <w:t xml:space="preserve"> is not widely used: “few </w:t>
      </w:r>
      <w:proofErr w:type="spellStart"/>
      <w:r w:rsidRPr="000370A0">
        <w:t>sonification</w:t>
      </w:r>
      <w:proofErr w:type="spellEnd"/>
      <w:r w:rsidRPr="000370A0">
        <w:t xml:space="preserve"> toolkits that have been developed are either proprietary, dependent on a specific hardware or software platform (e.g., SG</w:t>
      </w:r>
      <w:r w:rsidR="009C6333">
        <w:t>I/</w:t>
      </w:r>
      <w:proofErr w:type="spellStart"/>
      <w:r w:rsidR="009C6333">
        <w:t>Irix</w:t>
      </w:r>
      <w:proofErr w:type="spellEnd"/>
      <w:r w:rsidR="009C6333">
        <w:t>)</w:t>
      </w:r>
      <w:r w:rsidRPr="000370A0">
        <w:t xml:space="preserve">, or are built for the expert </w:t>
      </w:r>
      <w:proofErr w:type="spellStart"/>
      <w:r w:rsidRPr="000370A0">
        <w:t>sonification</w:t>
      </w:r>
      <w:proofErr w:type="spellEnd"/>
      <w:r w:rsidRPr="000370A0">
        <w:t xml:space="preserve"> designer, and not t</w:t>
      </w:r>
      <w:r w:rsidR="009C6333">
        <w:t>he schoolteacher or student</w:t>
      </w:r>
      <w:r w:rsidR="00764084">
        <w:t xml:space="preserve">. I propose a </w:t>
      </w:r>
      <w:proofErr w:type="spellStart"/>
      <w:r w:rsidR="00764084">
        <w:t>sonification</w:t>
      </w:r>
      <w:proofErr w:type="spellEnd"/>
      <w:r w:rsidR="00764084">
        <w:t xml:space="preserve"> solution for the visually impaired that</w:t>
      </w:r>
      <w:r w:rsidRPr="000370A0">
        <w:t xml:space="preserve"> </w:t>
      </w:r>
      <w:r w:rsidRPr="000370A0">
        <w:t>extend</w:t>
      </w:r>
      <w:r w:rsidR="00764084">
        <w:t>s</w:t>
      </w:r>
      <w:r w:rsidRPr="000370A0">
        <w:t xml:space="preserve"> t</w:t>
      </w:r>
      <w:r w:rsidR="00764084">
        <w:t xml:space="preserve">he work of Walker and </w:t>
      </w:r>
      <w:proofErr w:type="spellStart"/>
      <w:r w:rsidR="00764084">
        <w:t>Cothran</w:t>
      </w:r>
      <w:proofErr w:type="spellEnd"/>
      <w:r w:rsidR="00764084">
        <w:t xml:space="preserve"> by including</w:t>
      </w:r>
      <w:r w:rsidRPr="000370A0">
        <w:t xml:space="preserve"> high contrast opt</w:t>
      </w:r>
      <w:r w:rsidR="00764084">
        <w:t xml:space="preserve">ions in my </w:t>
      </w:r>
      <w:proofErr w:type="spellStart"/>
      <w:r w:rsidR="00764084">
        <w:t>sonification</w:t>
      </w:r>
      <w:proofErr w:type="spellEnd"/>
      <w:r w:rsidR="00764084">
        <w:t xml:space="preserve"> toolkit.</w:t>
      </w:r>
    </w:p>
    <w:p w:rsidR="0013515E" w:rsidRDefault="0013515E" w:rsidP="0053539E">
      <w:pPr>
        <w:pStyle w:val="Para"/>
      </w:pPr>
    </w:p>
    <w:p w:rsidR="00F70541" w:rsidRPr="003C795A" w:rsidRDefault="00D4723D" w:rsidP="002D0166">
      <w:pPr>
        <w:pStyle w:val="AbbreviationHead"/>
      </w:pPr>
      <w:r>
        <w:t>GOALS AND DESIGN</w:t>
      </w:r>
    </w:p>
    <w:p w:rsidR="00FB29A3"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w:t>
      </w:r>
      <w:r w:rsidR="004B250B">
        <w:t>achieve</w:t>
      </w:r>
      <w:r w:rsidR="00C777BA">
        <w:t xml:space="preserve"> two </w:t>
      </w:r>
      <w:r w:rsidR="004B250B">
        <w:t>objectives: (1) evaluate</w:t>
      </w:r>
      <w:r w:rsidR="003741B0">
        <w:t xml:space="preserve"> the efficacy of </w:t>
      </w:r>
      <w:proofErr w:type="spellStart"/>
      <w:r w:rsidR="003741B0">
        <w:t>sonification</w:t>
      </w:r>
      <w:proofErr w:type="spellEnd"/>
      <w:r w:rsidR="003741B0">
        <w:t xml:space="preserve"> as an ADT for the visually impaired, (2)</w:t>
      </w:r>
      <w:r w:rsidR="004B250B">
        <w:t xml:space="preserve"> </w:t>
      </w:r>
      <w:proofErr w:type="spellStart"/>
      <w:r w:rsidR="004B250B">
        <w:t>impliment</w:t>
      </w:r>
      <w:proofErr w:type="spellEnd"/>
      <w:r w:rsidR="00C777BA">
        <w:t xml:space="preserve"> HCS best prac</w:t>
      </w:r>
      <w:r w:rsidR="00F70541">
        <w:t xml:space="preserve">tices, thus enabling </w:t>
      </w:r>
      <w:r w:rsidR="003741B0">
        <w:t xml:space="preserve">access to the </w:t>
      </w:r>
      <w:proofErr w:type="spellStart"/>
      <w:r w:rsidR="003741B0">
        <w:t>sonification</w:t>
      </w:r>
      <w:proofErr w:type="spellEnd"/>
      <w:r w:rsidR="003741B0">
        <w:t xml:space="preserve"> applicatio</w:t>
      </w:r>
      <w:r w:rsidR="00C777BA">
        <w:t>n</w:t>
      </w:r>
      <w:r w:rsidR="00F70541">
        <w:t xml:space="preserve"> by the visually impaired.</w:t>
      </w:r>
      <w:r w:rsidR="004B250B">
        <w:t xml:space="preserve"> </w:t>
      </w:r>
      <w:r w:rsidR="006638D0">
        <w:t xml:space="preserve">The application can be accessed </w:t>
      </w:r>
      <w:r w:rsidR="00DF1A2F">
        <w:t>at the following link</w:t>
      </w:r>
      <w:r w:rsidR="006638D0">
        <w:t xml:space="preserve">: </w:t>
      </w:r>
      <w:hyperlink r:id="rId27" w:history="1">
        <w:r w:rsidR="006638D0"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4B250B">
        <w:t xml:space="preserve"> in Figure 6.</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83820</wp:posOffset>
                </wp:positionV>
                <wp:extent cx="3048000" cy="57759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775960"/>
                        </a:xfrm>
                        <a:prstGeom prst="rect">
                          <a:avLst/>
                        </a:prstGeom>
                        <a:noFill/>
                        <a:ln w="6350">
                          <a:noFill/>
                        </a:ln>
                      </wps:spPr>
                      <wps:txbx>
                        <w:txbxContent>
                          <w:p w:rsidR="00A007F0" w:rsidRDefault="00A007F0"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A007F0" w:rsidRPr="005859CC" w:rsidRDefault="00A007F0" w:rsidP="005859CC">
                            <w:pPr>
                              <w:rPr>
                                <w:color w:val="000000"/>
                                <w:szCs w:val="20"/>
                              </w:rPr>
                            </w:pPr>
                          </w:p>
                          <w:p w:rsidR="00A007F0" w:rsidRPr="00A14913" w:rsidRDefault="00A007F0" w:rsidP="00FB29A3">
                            <w:pPr>
                              <w:jc w:val="center"/>
                              <w:rPr>
                                <w:color w:val="000000"/>
                                <w:szCs w:val="20"/>
                              </w:rPr>
                            </w:pPr>
                            <w:r w:rsidRPr="003C795A">
                              <w:rPr>
                                <w:b/>
                              </w:rPr>
                              <w:t>F</w:t>
                            </w:r>
                            <w:r>
                              <w:rPr>
                                <w:b/>
                              </w:rPr>
                              <w:t>igure 6</w:t>
                            </w:r>
                            <w:r>
                              <w:t>: Application User Interface (HCS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6.6pt;width:240pt;height:45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n1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" filled="f" stroked="f" strokeweight=".5pt">
                <v:textbox>
                  <w:txbxContent>
                    <w:p w:rsidR="00A007F0" w:rsidRDefault="00A007F0"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A007F0" w:rsidRPr="005859CC" w:rsidRDefault="00A007F0" w:rsidP="005859CC">
                      <w:pPr>
                        <w:rPr>
                          <w:color w:val="000000"/>
                          <w:szCs w:val="20"/>
                        </w:rPr>
                      </w:pPr>
                    </w:p>
                    <w:p w:rsidR="00A007F0" w:rsidRPr="00A14913" w:rsidRDefault="00A007F0" w:rsidP="00FB29A3">
                      <w:pPr>
                        <w:jc w:val="center"/>
                        <w:rPr>
                          <w:color w:val="000000"/>
                          <w:szCs w:val="20"/>
                        </w:rPr>
                      </w:pPr>
                      <w:r w:rsidRPr="003C795A">
                        <w:rPr>
                          <w:b/>
                        </w:rPr>
                        <w:t>F</w:t>
                      </w:r>
                      <w:r>
                        <w:rPr>
                          <w:b/>
                        </w:rPr>
                        <w:t>igure 6</w:t>
                      </w:r>
                      <w:r>
                        <w:t>: Application User Interface (HCS Parabolas).</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w:lastRenderedPageBreak/>
        <mc:AlternateContent>
          <mc:Choice Requires="wps">
            <w:drawing>
              <wp:anchor distT="0" distB="0" distL="114300" distR="114300" simplePos="0" relativeHeight="251702272" behindDoc="0" locked="0" layoutInCell="1" allowOverlap="1" wp14:anchorId="18E90143" wp14:editId="3DE2387D">
                <wp:simplePos x="0" y="0"/>
                <wp:positionH relativeFrom="margin">
                  <wp:posOffset>-91440</wp:posOffset>
                </wp:positionH>
                <wp:positionV relativeFrom="paragraph">
                  <wp:posOffset>6985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A007F0" w:rsidRDefault="00A007F0"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A007F0" w:rsidRPr="005859CC" w:rsidRDefault="00A007F0" w:rsidP="00E36B8D">
                            <w:pPr>
                              <w:rPr>
                                <w:color w:val="000000"/>
                                <w:szCs w:val="20"/>
                              </w:rPr>
                            </w:pPr>
                          </w:p>
                          <w:p w:rsidR="00A007F0" w:rsidRPr="00A14913" w:rsidRDefault="00A007F0"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7.2pt;margin-top:.5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" filled="f" stroked="f" strokeweight=".5pt">
                <v:textbox>
                  <w:txbxContent>
                    <w:p w:rsidR="00A007F0" w:rsidRDefault="00A007F0"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A007F0" w:rsidRPr="005859CC" w:rsidRDefault="00A007F0" w:rsidP="00E36B8D">
                      <w:pPr>
                        <w:rPr>
                          <w:color w:val="000000"/>
                          <w:szCs w:val="20"/>
                        </w:rPr>
                      </w:pPr>
                    </w:p>
                    <w:p w:rsidR="00A007F0" w:rsidRPr="00A14913" w:rsidRDefault="00A007F0"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Pr="002D0166" w:rsidRDefault="00D4723D" w:rsidP="002D0166">
      <w:pPr>
        <w:pStyle w:val="AbbreviationHead"/>
      </w:pPr>
      <w:r w:rsidRPr="002D0166">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DF3EC9">
      <w:pPr>
        <w:pStyle w:val="Para"/>
        <w:numPr>
          <w:ilvl w:val="0"/>
          <w:numId w:val="11"/>
        </w:numPr>
      </w:pPr>
      <w:r>
        <w:t xml:space="preserve">This approach accomplishes the two goals of this study: the evaluation of both </w:t>
      </w:r>
      <w:proofErr w:type="spellStart"/>
      <w:r>
        <w:t>sonification</w:t>
      </w:r>
      <w:proofErr w:type="spellEnd"/>
      <w:r>
        <w:t xml:space="preserve"> and HCS.</w:t>
      </w:r>
    </w:p>
    <w:p w:rsidR="00FB29A3" w:rsidRDefault="00FB29A3" w:rsidP="00DF3EC9">
      <w:pPr>
        <w:pStyle w:val="Para"/>
        <w:numPr>
          <w:ilvl w:val="0"/>
          <w:numId w:val="11"/>
        </w:numPr>
      </w:pPr>
      <w:r>
        <w:t>Adding additional client-server functionality would be superfluous, and perhaps confusing to the target audience and scope of this study.</w:t>
      </w:r>
    </w:p>
    <w:p w:rsidR="00FB29A3" w:rsidRDefault="00FB29A3" w:rsidP="00DF3EC9">
      <w:pPr>
        <w:pStyle w:val="Para"/>
        <w:numPr>
          <w:ilvl w:val="0"/>
          <w:numId w:val="11"/>
        </w:numPr>
      </w:pPr>
      <w:r>
        <w:t>A strict and well defined timeframe to deliver the application and results of the evaluation.</w:t>
      </w:r>
    </w:p>
    <w:p w:rsidR="005B17BA" w:rsidRPr="003C795A" w:rsidRDefault="00306D85" w:rsidP="002D0166">
      <w:pPr>
        <w:pStyle w:val="AbsHead"/>
      </w:pPr>
      <w:r w:rsidRPr="00D4723D">
        <w:t>A</w:t>
      </w:r>
      <w:r w:rsidR="00D4723D">
        <w:t xml:space="preserve"> Standard Approach for High Contrast Settings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7353F2" w:rsidRDefault="007353F2" w:rsidP="002D0166">
      <w:pPr>
        <w:pStyle w:val="AbsHead"/>
      </w:pPr>
      <w:r w:rsidRPr="007353F2">
        <w:t xml:space="preserve">Auditory Graphing with </w:t>
      </w:r>
      <w:proofErr w:type="spellStart"/>
      <w:r w:rsidRPr="007353F2">
        <w:t>Sonification</w:t>
      </w:r>
      <w:proofErr w:type="spellEnd"/>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DF3EC9">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DF3EC9">
      <w:pPr>
        <w:pStyle w:val="Para"/>
        <w:numPr>
          <w:ilvl w:val="0"/>
          <w:numId w:val="13"/>
        </w:numPr>
      </w:pPr>
      <w:r>
        <w:t xml:space="preserve">circles &lt;=&gt; ~200 </w:t>
      </w:r>
      <w:r w:rsidR="00F67CB1">
        <w:t xml:space="preserve">to 400 </w:t>
      </w:r>
      <w:r>
        <w:t>Hz. square wave</w:t>
      </w:r>
    </w:p>
    <w:p w:rsidR="00814A16" w:rsidRDefault="00ED748E" w:rsidP="00DF3EC9">
      <w:pPr>
        <w:pStyle w:val="Para"/>
        <w:numPr>
          <w:ilvl w:val="0"/>
          <w:numId w:val="13"/>
        </w:numPr>
      </w:pPr>
      <w:proofErr w:type="spellStart"/>
      <w:r>
        <w:t>parabo</w:t>
      </w:r>
      <w:r w:rsidR="00FC4C1A">
        <w:t>as</w:t>
      </w:r>
      <w:proofErr w:type="spellEnd"/>
      <w:r w:rsidR="00FC4C1A">
        <w:t xml:space="preserve"> &lt;=&gt; </w:t>
      </w:r>
      <w:r w:rsidR="00814A16">
        <w:t xml:space="preserve">~400 </w:t>
      </w:r>
      <w:r w:rsidR="00F67CB1">
        <w:t xml:space="preserve">to 600 </w:t>
      </w:r>
      <w:r w:rsidR="00814A16">
        <w:t xml:space="preserve">Hz. </w:t>
      </w:r>
      <w:proofErr w:type="spellStart"/>
      <w:r w:rsidR="00814A16">
        <w:t>s</w:t>
      </w:r>
      <w:r w:rsidR="00F67CB1">
        <w:t>awtooth</w:t>
      </w:r>
      <w:proofErr w:type="spellEnd"/>
      <w:r w:rsidR="00F67CB1">
        <w:t xml:space="preserve"> wave</w:t>
      </w:r>
    </w:p>
    <w:p w:rsidR="004B00C2" w:rsidRDefault="00FC4C1A" w:rsidP="00DF3EC9">
      <w:pPr>
        <w:pStyle w:val="Para"/>
        <w:numPr>
          <w:ilvl w:val="0"/>
          <w:numId w:val="13"/>
        </w:numPr>
      </w:pPr>
      <w:r>
        <w:t xml:space="preserve">hyperbolas &lt;=&gt; </w:t>
      </w:r>
      <w:r w:rsidR="0053539E">
        <w:t xml:space="preserve">~400 </w:t>
      </w:r>
      <w:r w:rsidR="00F67CB1">
        <w:t xml:space="preserve">to 600 </w:t>
      </w:r>
      <w:r w:rsidR="0053539E">
        <w:t>Hz. triangle wave</w:t>
      </w:r>
    </w:p>
    <w:p w:rsidR="004B00C2" w:rsidRDefault="004B00C2" w:rsidP="0053539E">
      <w:pPr>
        <w:pStyle w:val="Para"/>
      </w:pPr>
    </w:p>
    <w:p w:rsidR="006C5720" w:rsidRDefault="00E177E9" w:rsidP="0053539E">
      <w:pPr>
        <w:pStyle w:val="Para"/>
      </w:pPr>
      <w:proofErr w:type="spellStart"/>
      <w:r>
        <w:t>Rcall</w:t>
      </w:r>
      <w:proofErr w:type="spellEnd"/>
      <w:r>
        <w:t xml:space="preserve"> </w:t>
      </w:r>
      <w:r w:rsidR="00667B74">
        <w:t xml:space="preserve">that </w:t>
      </w:r>
      <w:proofErr w:type="spellStart"/>
      <w:r w:rsidR="00667B74">
        <w:t>sonification</w:t>
      </w:r>
      <w:proofErr w:type="spellEnd"/>
      <w:r w:rsidR="00667B74">
        <w:t xml:space="preserve">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proofErr w:type="spellStart"/>
      <w:r w:rsidR="003C683A">
        <w:t>sonification</w:t>
      </w:r>
      <w:proofErr w:type="spellEnd"/>
      <w:r w:rsidR="003C683A">
        <w:t>,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 xml:space="preserve">adjusted </w:t>
      </w:r>
      <w:r w:rsidR="00A23C3B">
        <w:t>for</w:t>
      </w:r>
      <w:r w:rsidR="000E30EF">
        <w:t xml:space="preserve"> each</w:t>
      </w:r>
      <w:r w:rsidR="005A3AB7">
        <w:t xml:space="preserve"> graph.</w:t>
      </w:r>
      <w:r w:rsidR="003C0826">
        <w:t xml:space="preserve"> That is, the duration of </w:t>
      </w:r>
      <w:proofErr w:type="spellStart"/>
      <w:r w:rsidR="003C0826">
        <w:t>sonification</w:t>
      </w:r>
      <w:proofErr w:type="spellEnd"/>
      <w:r w:rsidR="003C0826">
        <w:t xml:space="preserve"> is longer for a</w:t>
      </w:r>
      <w:r w:rsidR="00F67CB1">
        <w:t xml:space="preserve"> plot that has greater</w:t>
      </w:r>
      <w:r w:rsidR="003C0826">
        <w:t xml:space="preserve"> </w:t>
      </w:r>
      <w:r w:rsidR="0019461E">
        <w:t xml:space="preserve">length or </w:t>
      </w:r>
      <w:r w:rsidR="003C0826">
        <w:t>perimeter</w:t>
      </w:r>
      <w:r w:rsidR="0022156E">
        <w:t xml:space="preserve">. </w:t>
      </w:r>
      <w:r w:rsidR="00515C9C">
        <w:t>Also, depending on the slope or shape of the plot, the frequency may</w:t>
      </w:r>
      <w:r w:rsidR="0022156E">
        <w:t xml:space="preserve"> remain constant, </w:t>
      </w:r>
      <w:r w:rsidR="00515C9C">
        <w:t xml:space="preserve"> increase or decrease</w:t>
      </w:r>
      <w:r w:rsidR="008A3691">
        <w:t>. For example, a line may have</w:t>
      </w:r>
      <w:r w:rsidR="00621E1A">
        <w:t xml:space="preserve"> positive, negative, zero, infinite slope. I chose to apply </w:t>
      </w:r>
      <w:proofErr w:type="spellStart"/>
      <w:r w:rsidR="00621E1A">
        <w:t>sonification</w:t>
      </w:r>
      <w:proofErr w:type="spellEnd"/>
      <w:r w:rsidR="00621E1A">
        <w:t xml:space="preserve"> to lines having </w:t>
      </w:r>
      <w:proofErr w:type="spellStart"/>
      <w:r w:rsidR="00621E1A">
        <w:t>p</w:t>
      </w:r>
      <w:r w:rsidR="00B90EAE">
        <w:t>osttive</w:t>
      </w:r>
      <w:proofErr w:type="spellEnd"/>
      <w:r w:rsidR="00B90EAE">
        <w:t>,</w:t>
      </w:r>
      <w:r w:rsidR="00621E1A">
        <w:t xml:space="preserve"> negative and zero slope by</w:t>
      </w:r>
      <w:r w:rsidR="00B90EAE">
        <w:t xml:space="preserve"> associating an increasing, decreasing or constant frequency respectively.</w:t>
      </w:r>
      <w:r w:rsidR="0022156E">
        <w:t xml:space="preserve"> For parabolas and circles, which are non-linear function, the frequency adjustments were not linear.</w:t>
      </w:r>
    </w:p>
    <w:p w:rsidR="00723803" w:rsidRDefault="00723803" w:rsidP="0053539E">
      <w:pPr>
        <w:pStyle w:val="Para"/>
      </w:pPr>
    </w:p>
    <w:p w:rsidR="00723803" w:rsidRDefault="00723803" w:rsidP="0053539E">
      <w:pPr>
        <w:pStyle w:val="Para"/>
      </w:pPr>
      <w:r>
        <w:t xml:space="preserve">A user can play/pause </w:t>
      </w:r>
      <w:proofErr w:type="spellStart"/>
      <w:r>
        <w:t>sonification</w:t>
      </w:r>
      <w:proofErr w:type="spellEnd"/>
      <w:r>
        <w:t xml:space="preserve"> by clicking either the </w:t>
      </w:r>
      <w:proofErr w:type="spellStart"/>
      <w:r>
        <w:t>Sonification</w:t>
      </w:r>
      <w:proofErr w:type="spellEnd"/>
      <w:r>
        <w:t xml:space="preserve"> play button, or the plot. The user can adjust the </w:t>
      </w:r>
      <w:proofErr w:type="spellStart"/>
      <w:r>
        <w:t>sonification</w:t>
      </w:r>
      <w:proofErr w:type="spellEnd"/>
      <w:r>
        <w:t xml:space="preserve"> volume using the application buttons, or</w:t>
      </w:r>
      <w:r w:rsidR="0042666C">
        <w:t xml:space="preserve"> directly</w:t>
      </w:r>
      <w:r>
        <w:t xml:space="preserve"> from their device.</w:t>
      </w:r>
      <w:r w:rsidR="008F303C">
        <w:t xml:space="preserve"> </w:t>
      </w:r>
      <w:r w:rsidR="006B0DB3">
        <w:t xml:space="preserve">To reinforce </w:t>
      </w:r>
      <w:r w:rsidR="00933223">
        <w:t xml:space="preserve">the </w:t>
      </w:r>
      <w:proofErr w:type="spellStart"/>
      <w:r w:rsidR="00933223">
        <w:t>sonification</w:t>
      </w:r>
      <w:proofErr w:type="spellEnd"/>
      <w:r w:rsidR="008F303C">
        <w:t>, an animated element traces over the plot</w:t>
      </w:r>
      <w:r w:rsidR="00933223">
        <w:t xml:space="preserve"> in sequence with the auditory stimuli</w:t>
      </w:r>
      <w:r w:rsidR="008F303C">
        <w:t>.</w:t>
      </w:r>
    </w:p>
    <w:p w:rsidR="006C5720" w:rsidRDefault="006C5720" w:rsidP="0053539E">
      <w:pPr>
        <w:pStyle w:val="Para"/>
      </w:pPr>
    </w:p>
    <w:p w:rsidR="00EA1668" w:rsidRPr="007353F2" w:rsidRDefault="007353F2" w:rsidP="007353F2">
      <w:pPr>
        <w:pStyle w:val="AbbreviationHead"/>
      </w:pPr>
      <w:r w:rsidRPr="007353F2">
        <w:t>IMPLIMENTATION ISSUES</w:t>
      </w:r>
    </w:p>
    <w:p w:rsidR="00EA1668" w:rsidRDefault="00103033" w:rsidP="0053539E">
      <w:pPr>
        <w:pStyle w:val="Para"/>
      </w:pPr>
      <w:r>
        <w:t xml:space="preserve">As discussed, </w:t>
      </w:r>
      <w:proofErr w:type="spellStart"/>
      <w:r>
        <w:t>sonification</w:t>
      </w:r>
      <w:proofErr w:type="spellEnd"/>
      <w:r>
        <w:t xml:space="preserve"> is not widely deployed as an educational technology, therefore poetic license was used liberally to realize </w:t>
      </w:r>
      <w:proofErr w:type="spellStart"/>
      <w:r>
        <w:t>sonification</w:t>
      </w:r>
      <w:proofErr w:type="spellEnd"/>
      <w:r>
        <w:t>.</w:t>
      </w:r>
      <w:r w:rsidR="00834EB7">
        <w:t xml:space="preserve"> L</w:t>
      </w:r>
      <w:r w:rsidR="0077065F">
        <w:t xml:space="preserve">acking standards, </w:t>
      </w:r>
      <w:r w:rsidR="00834EB7">
        <w:t xml:space="preserve">HCS </w:t>
      </w:r>
      <w:r w:rsidR="0077065F">
        <w:t xml:space="preserve">was </w:t>
      </w:r>
      <w:r w:rsidR="00834EB7">
        <w:t>developed with a similar approach</w:t>
      </w:r>
      <w:r w:rsidR="0077065F">
        <w:t>.</w:t>
      </w:r>
      <w:r w:rsidR="00F77B0E">
        <w:t xml:space="preserve"> Research was used to provide high level direction; however, the </w:t>
      </w:r>
      <w:r w:rsidR="00F77B0E">
        <w:lastRenderedPageBreak/>
        <w:t>development was mostly my interpretation of the requirements.</w:t>
      </w:r>
      <w:r w:rsidR="00931EF5">
        <w:t xml:space="preserve"> As for the development, these challenges had to be addressed to produce the application:</w:t>
      </w:r>
    </w:p>
    <w:p w:rsidR="00103033" w:rsidRDefault="00103033" w:rsidP="0053539E">
      <w:pPr>
        <w:pStyle w:val="Para"/>
      </w:pPr>
    </w:p>
    <w:p w:rsidR="008A3691" w:rsidRDefault="008A3691" w:rsidP="00DF3EC9">
      <w:pPr>
        <w:pStyle w:val="Para"/>
        <w:numPr>
          <w:ilvl w:val="0"/>
          <w:numId w:val="12"/>
        </w:numPr>
      </w:pPr>
      <w:r>
        <w:t xml:space="preserve">The </w:t>
      </w:r>
      <w:r w:rsidR="00DA39FE">
        <w:t>synchronization</w:t>
      </w:r>
      <w:r>
        <w:t xml:space="preserve"> of</w:t>
      </w:r>
      <w:r w:rsidR="009F4FAE">
        <w:t xml:space="preserve"> </w:t>
      </w:r>
      <w:r w:rsidR="00DA39FE">
        <w:t xml:space="preserve">the </w:t>
      </w:r>
      <w:proofErr w:type="spellStart"/>
      <w:r w:rsidR="00DA39FE">
        <w:t>sonification</w:t>
      </w:r>
      <w:proofErr w:type="spellEnd"/>
      <w:r w:rsidR="00DA39FE">
        <w:t xml:space="preserve"> parameters:</w:t>
      </w:r>
      <w:r w:rsidR="009F4FAE">
        <w:t xml:space="preserve">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w:t>
      </w:r>
      <w:r w:rsidR="00150ECD">
        <w:t>ion with the various math plots:</w:t>
      </w:r>
      <w:r w:rsidR="009F4FAE">
        <w:t xml:space="preserve"> lines, circles, </w:t>
      </w:r>
      <w:r w:rsidR="00150ECD">
        <w:t xml:space="preserve">parabolas, and </w:t>
      </w:r>
      <w:r w:rsidR="009F4FAE">
        <w:t>hyperbolas.</w:t>
      </w:r>
    </w:p>
    <w:p w:rsidR="00B519EB" w:rsidRDefault="00B519EB" w:rsidP="00DF3EC9">
      <w:pPr>
        <w:pStyle w:val="Para"/>
        <w:numPr>
          <w:ilvl w:val="0"/>
          <w:numId w:val="12"/>
        </w:numPr>
      </w:pPr>
      <w:r>
        <w:t xml:space="preserve">Creating an animated element to trace the math plots in tandem with </w:t>
      </w:r>
      <w:proofErr w:type="spellStart"/>
      <w:r>
        <w:t>sonification</w:t>
      </w:r>
      <w:proofErr w:type="spellEnd"/>
      <w:r>
        <w:t>.</w:t>
      </w:r>
    </w:p>
    <w:p w:rsidR="00B519EB" w:rsidRDefault="00B519EB" w:rsidP="00DF3EC9">
      <w:pPr>
        <w:pStyle w:val="Para"/>
        <w:numPr>
          <w:ilvl w:val="0"/>
          <w:numId w:val="12"/>
        </w:numPr>
      </w:pPr>
      <w:r>
        <w:t>One click functionality to toggle page display between standard and high contrast.</w:t>
      </w:r>
    </w:p>
    <w:p w:rsidR="00B519EB" w:rsidRDefault="00B519EB" w:rsidP="00DF3EC9">
      <w:pPr>
        <w:pStyle w:val="Para"/>
        <w:numPr>
          <w:ilvl w:val="0"/>
          <w:numId w:val="12"/>
        </w:numPr>
      </w:pPr>
      <w:r>
        <w:t>Creating a web page that scales for device resolution. That is, the application can run on a</w:t>
      </w:r>
      <w:r w:rsidR="00A554F5">
        <w:t xml:space="preserve"> </w:t>
      </w:r>
      <w:r>
        <w:t>smart phone, up t</w:t>
      </w:r>
      <w:r w:rsidR="00B62360">
        <w:t xml:space="preserve">o a large computer monitor. The duration for </w:t>
      </w:r>
      <w:proofErr w:type="spellStart"/>
      <w:r w:rsidR="00B62360">
        <w:t>sonification</w:t>
      </w:r>
      <w:proofErr w:type="spellEnd"/>
      <w:r w:rsidR="00B62360">
        <w:t>, and tracer path</w:t>
      </w:r>
      <w:r>
        <w:t xml:space="preserve"> are dynamic under varying resolution</w:t>
      </w:r>
      <w:r w:rsidR="00B62360">
        <w:t>, and unique for each math plot.</w:t>
      </w:r>
    </w:p>
    <w:p w:rsidR="00B62360" w:rsidRDefault="00B62360" w:rsidP="00DF3EC9">
      <w:pPr>
        <w:pStyle w:val="Para"/>
        <w:numPr>
          <w:ilvl w:val="0"/>
          <w:numId w:val="12"/>
        </w:numPr>
      </w:pPr>
      <w:r>
        <w:t>Three dimension</w:t>
      </w:r>
      <w:r w:rsidR="00302C81">
        <w:t>al</w:t>
      </w:r>
      <w:r>
        <w:t xml:space="preserve"> plots were included</w:t>
      </w:r>
      <w:r w:rsidR="00302C81">
        <w:t xml:space="preserve">, </w:t>
      </w:r>
      <w:r>
        <w:t>an</w:t>
      </w:r>
      <w:r w:rsidR="00302C81">
        <w:t xml:space="preserve">d required scaling of the </w:t>
      </w:r>
      <w:r>
        <w:t xml:space="preserve">animation </w:t>
      </w:r>
      <w:r w:rsidR="0077137F">
        <w:t xml:space="preserve">element to achieve perspective </w:t>
      </w:r>
      <w:r>
        <w:t>(see Figure 8).</w:t>
      </w:r>
    </w:p>
    <w:p w:rsidR="00EA1668" w:rsidRDefault="00ED7A11" w:rsidP="0053539E">
      <w:pPr>
        <w:pStyle w:val="Para"/>
      </w:pPr>
      <w:r w:rsidRPr="003C795A">
        <w:rPr>
          <w:noProof/>
        </w:rPr>
        <mc:AlternateContent>
          <mc:Choice Requires="wps">
            <w:drawing>
              <wp:anchor distT="0" distB="0" distL="114300" distR="114300" simplePos="0" relativeHeight="251706368" behindDoc="0" locked="0" layoutInCell="1" allowOverlap="1" wp14:anchorId="65B50786" wp14:editId="6CEE95C4">
                <wp:simplePos x="0" y="0"/>
                <wp:positionH relativeFrom="margin">
                  <wp:align>left</wp:align>
                </wp:positionH>
                <wp:positionV relativeFrom="paragraph">
                  <wp:posOffset>161925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A007F0" w:rsidRPr="006A56BB" w:rsidRDefault="00A007F0" w:rsidP="00A554F5">
                            <w:pPr>
                              <w:rPr>
                                <w:color w:val="000000"/>
                                <w:szCs w:val="20"/>
                              </w:rPr>
                            </w:pPr>
                            <w:r>
                              <w:rPr>
                                <w:noProof/>
                                <w:color w:val="000000"/>
                                <w:szCs w:val="20"/>
                              </w:rPr>
                              <w:drawing>
                                <wp:inline distT="0" distB="0" distL="0" distR="0">
                                  <wp:extent cx="1389459" cy="1482090"/>
                                  <wp:effectExtent l="0" t="0" r="1270" b="3810"/>
                                  <wp:docPr id="61" name="Picture 61"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extent cx="1392278" cy="1493370"/>
                                  <wp:effectExtent l="0" t="0" r="0" b="0"/>
                                  <wp:docPr id="62" name="Picture 62"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007F0" w:rsidRPr="006A56BB" w:rsidRDefault="00A007F0" w:rsidP="00A554F5">
                            <w:pPr>
                              <w:rPr>
                                <w:color w:val="000000"/>
                                <w:szCs w:val="20"/>
                              </w:rPr>
                            </w:pPr>
                          </w:p>
                          <w:p w:rsidR="00A007F0" w:rsidRPr="00A14913" w:rsidRDefault="00A007F0" w:rsidP="00A554F5">
                            <w:pPr>
                              <w:jc w:val="center"/>
                              <w:rPr>
                                <w:color w:val="000000"/>
                                <w:szCs w:val="20"/>
                              </w:rPr>
                            </w:pPr>
                            <w:r w:rsidRPr="003C795A">
                              <w:rPr>
                                <w:b/>
                              </w:rPr>
                              <w:t>F</w:t>
                            </w:r>
                            <w:r>
                              <w:rPr>
                                <w:b/>
                              </w:rPr>
                              <w:t>igure 8</w:t>
                            </w:r>
                            <w:r>
                              <w:t>: Use of element scaling to achieve perspective in three dimensional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0786" id="Text Box 58" o:spid="_x0000_s1033" type="#_x0000_t202" style="position:absolute;left:0;text-align:left;margin-left:0;margin-top:12.75pt;width:240pt;height:169.2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LJMgIAAFs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" filled="f" stroked="f" strokeweight=".5pt">
                <v:textbox>
                  <w:txbxContent>
                    <w:p w:rsidR="00A007F0" w:rsidRPr="006A56BB" w:rsidRDefault="00A007F0" w:rsidP="00A554F5">
                      <w:pPr>
                        <w:rPr>
                          <w:color w:val="000000"/>
                          <w:szCs w:val="20"/>
                        </w:rPr>
                      </w:pPr>
                      <w:r>
                        <w:rPr>
                          <w:noProof/>
                          <w:color w:val="000000"/>
                          <w:szCs w:val="20"/>
                        </w:rPr>
                        <w:drawing>
                          <wp:inline distT="0" distB="0" distL="0" distR="0">
                            <wp:extent cx="1389459" cy="1482090"/>
                            <wp:effectExtent l="0" t="0" r="1270" b="3810"/>
                            <wp:docPr id="61" name="Picture 61"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extent cx="1392278" cy="1493370"/>
                            <wp:effectExtent l="0" t="0" r="0" b="0"/>
                            <wp:docPr id="62" name="Picture 62"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007F0" w:rsidRPr="006A56BB" w:rsidRDefault="00A007F0" w:rsidP="00A554F5">
                      <w:pPr>
                        <w:rPr>
                          <w:color w:val="000000"/>
                          <w:szCs w:val="20"/>
                        </w:rPr>
                      </w:pPr>
                    </w:p>
                    <w:p w:rsidR="00A007F0" w:rsidRPr="00A14913" w:rsidRDefault="00A007F0" w:rsidP="00A554F5">
                      <w:pPr>
                        <w:jc w:val="center"/>
                        <w:rPr>
                          <w:color w:val="000000"/>
                          <w:szCs w:val="20"/>
                        </w:rPr>
                      </w:pPr>
                      <w:r w:rsidRPr="003C795A">
                        <w:rPr>
                          <w:b/>
                        </w:rPr>
                        <w:t>F</w:t>
                      </w:r>
                      <w:r>
                        <w:rPr>
                          <w:b/>
                        </w:rPr>
                        <w:t>igure 8</w:t>
                      </w:r>
                      <w:r>
                        <w:t>: Use of element scaling to achieve perspective in three dimensional graphs.</w:t>
                      </w:r>
                    </w:p>
                  </w:txbxContent>
                </v:textbox>
                <w10:wrap anchorx="margin"/>
              </v:shape>
            </w:pict>
          </mc:Fallback>
        </mc:AlternateContent>
      </w: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Pr="00BC10B3" w:rsidRDefault="00A554F5" w:rsidP="0053539E">
      <w:pPr>
        <w:pStyle w:val="Para"/>
      </w:pPr>
    </w:p>
    <w:p w:rsidR="0013515E" w:rsidRPr="00ED7A11" w:rsidRDefault="007353F2" w:rsidP="00ED7A11">
      <w:pPr>
        <w:pStyle w:val="AbbreviationHead"/>
      </w:pPr>
      <w:r w:rsidRPr="00ED7A11">
        <w:t>RESULTS AND DISCUSSION</w:t>
      </w:r>
    </w:p>
    <w:p w:rsidR="00890B2F" w:rsidRDefault="00890B2F" w:rsidP="00890B2F">
      <w:pPr>
        <w:pStyle w:val="Para"/>
      </w:pPr>
      <w:r>
        <w:t xml:space="preserve">This study was primarily a quantitative effort. The application served as the independent variable, while a survey provided data that was quantitatively analyzed. The survey was taken to evaluate user response to the application: </w:t>
      </w:r>
      <w:hyperlink r:id="rId36" w:history="1">
        <w:r w:rsidRPr="00560867">
          <w:rPr>
            <w:rStyle w:val="Hyperlink"/>
          </w:rPr>
          <w:t>https://docs.google.com/forms/d/e/1FAIpQLSc0ICzX_vJjHwATkwU86fbXTqOgTGyMJfLvh73lRyYgIZT9Xg/viewform</w:t>
        </w:r>
      </w:hyperlink>
      <w:r>
        <w:t>.</w:t>
      </w:r>
    </w:p>
    <w:p w:rsidR="00890B2F" w:rsidRDefault="00890B2F" w:rsidP="0053539E">
      <w:pPr>
        <w:pStyle w:val="Para"/>
      </w:pPr>
    </w:p>
    <w:p w:rsidR="006F4855" w:rsidRDefault="006F4855" w:rsidP="006F4855">
      <w:pPr>
        <w:pStyle w:val="AbbreviationHead"/>
      </w:pPr>
      <w:r>
        <w:t>Qualitative Analysis</w:t>
      </w:r>
    </w:p>
    <w:p w:rsidR="00280433" w:rsidRDefault="00890B2F" w:rsidP="0053539E">
      <w:pPr>
        <w:pStyle w:val="Para"/>
      </w:pPr>
      <w:r>
        <w:t xml:space="preserve">Although the data analysis of the </w:t>
      </w:r>
      <w:r w:rsidR="006F4855">
        <w:t>survey was</w:t>
      </w:r>
      <w:r w:rsidR="001A6C58">
        <w:t xml:space="preserve"> primarily qu</w:t>
      </w:r>
      <w:r>
        <w:t>antitative in natur</w:t>
      </w:r>
      <w:r w:rsidR="006F4855">
        <w:t xml:space="preserve">e, there was the opportunity for limited qualitative analysis by collecting user response </w:t>
      </w:r>
      <w:r w:rsidR="006F4855">
        <w:t>with</w:t>
      </w:r>
      <w:r>
        <w:t xml:space="preserve"> comments</w:t>
      </w:r>
      <w:r w:rsidR="006F4855">
        <w:t xml:space="preserve"> on the survey. Some of these comments alluded to </w:t>
      </w:r>
      <w:r w:rsidR="00EA2CBF">
        <w:t>an occupational</w:t>
      </w:r>
      <w:r w:rsidR="006F4855">
        <w:t xml:space="preserve"> </w:t>
      </w:r>
      <w:r w:rsidR="00EA2CBF">
        <w:t>correlation</w:t>
      </w:r>
      <w:r w:rsidR="00721487">
        <w:t xml:space="preserve"> </w:t>
      </w:r>
      <w:r w:rsidR="006F4855">
        <w:t>with HCS</w:t>
      </w:r>
      <w:r w:rsidR="00721487">
        <w:t xml:space="preserve"> usage</w:t>
      </w:r>
      <w:r w:rsidR="006F4855">
        <w:t>:</w:t>
      </w:r>
    </w:p>
    <w:p w:rsidR="00EA2CBF" w:rsidRDefault="00EA2CBF" w:rsidP="0053539E">
      <w:pPr>
        <w:pStyle w:val="Para"/>
      </w:pPr>
      <w:r>
        <w:t>“</w:t>
      </w:r>
      <w:r w:rsidRPr="00EA2CBF">
        <w:t>Like most people in our field, I spend a lot of time in front of a monitor. Any chance I get to use a "dark" theme or effectively make the text the part that is illuminated, I will take it.</w:t>
      </w:r>
      <w:r>
        <w:t>”</w:t>
      </w:r>
    </w:p>
    <w:p w:rsidR="00A007F0" w:rsidRDefault="00775D8C" w:rsidP="0053539E">
      <w:pPr>
        <w:pStyle w:val="Para"/>
      </w:pPr>
      <w:r w:rsidRPr="003C795A">
        <w:rPr>
          <w:noProof/>
        </w:rPr>
        <mc:AlternateContent>
          <mc:Choice Requires="wps">
            <w:drawing>
              <wp:anchor distT="0" distB="0" distL="114300" distR="114300" simplePos="0" relativeHeight="251708416" behindDoc="0" locked="0" layoutInCell="1" allowOverlap="1" wp14:anchorId="3DD65C2B" wp14:editId="639ABF1A">
                <wp:simplePos x="0" y="0"/>
                <wp:positionH relativeFrom="margin">
                  <wp:posOffset>3028950</wp:posOffset>
                </wp:positionH>
                <wp:positionV relativeFrom="paragraph">
                  <wp:posOffset>83820</wp:posOffset>
                </wp:positionV>
                <wp:extent cx="3048000" cy="16668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048000" cy="1666875"/>
                        </a:xfrm>
                        <a:prstGeom prst="rect">
                          <a:avLst/>
                        </a:prstGeom>
                        <a:noFill/>
                        <a:ln w="6350">
                          <a:noFill/>
                        </a:ln>
                      </wps:spPr>
                      <wps:txbx>
                        <w:txbxContent>
                          <w:p w:rsidR="00AB44C3" w:rsidRPr="006A56BB" w:rsidRDefault="007862C1" w:rsidP="00AB44C3">
                            <w:pPr>
                              <w:rPr>
                                <w:color w:val="000000"/>
                                <w:szCs w:val="20"/>
                              </w:rPr>
                            </w:pPr>
                            <w:r>
                              <w:rPr>
                                <w:noProof/>
                                <w:color w:val="000000"/>
                                <w:szCs w:val="20"/>
                              </w:rPr>
                              <w:drawing>
                                <wp:inline distT="0" distB="0" distL="0" distR="0">
                                  <wp:extent cx="2857500" cy="1036320"/>
                                  <wp:effectExtent l="0" t="0" r="0" b="0"/>
                                  <wp:docPr id="74" name="Picture 74"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9</w:t>
                            </w:r>
                            <w:r>
                              <w:t xml:space="preserve">: </w:t>
                            </w:r>
                            <w:r w:rsidR="00AE0461">
                              <w:t>User experience rating</w:t>
                            </w:r>
                            <w:r w:rsidR="004F5F13" w:rsidRPr="004F5F13">
                              <w:t xml:space="preserve"> the performance of assistive technology for viewing digital media</w:t>
                            </w:r>
                            <w:r w:rsidR="004F5F1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67" o:spid="_x0000_s1034" type="#_x0000_t202" style="position:absolute;left:0;text-align:left;margin-left:238.5pt;margin-top:6.6pt;width:240pt;height:13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" filled="f" stroked="f" strokeweight=".5pt">
                <v:textbox>
                  <w:txbxContent>
                    <w:p w:rsidR="00AB44C3" w:rsidRPr="006A56BB" w:rsidRDefault="007862C1" w:rsidP="00AB44C3">
                      <w:pPr>
                        <w:rPr>
                          <w:color w:val="000000"/>
                          <w:szCs w:val="20"/>
                        </w:rPr>
                      </w:pPr>
                      <w:r>
                        <w:rPr>
                          <w:noProof/>
                          <w:color w:val="000000"/>
                          <w:szCs w:val="20"/>
                        </w:rPr>
                        <w:drawing>
                          <wp:inline distT="0" distB="0" distL="0" distR="0">
                            <wp:extent cx="2857500" cy="1036320"/>
                            <wp:effectExtent l="0" t="0" r="0" b="0"/>
                            <wp:docPr id="74" name="Picture 74"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9</w:t>
                      </w:r>
                      <w:r>
                        <w:t xml:space="preserve">: </w:t>
                      </w:r>
                      <w:r w:rsidR="00AE0461">
                        <w:t>User experience rating</w:t>
                      </w:r>
                      <w:r w:rsidR="004F5F13" w:rsidRPr="004F5F13">
                        <w:t xml:space="preserve"> the performance of assistive technology for viewing digital media</w:t>
                      </w:r>
                      <w:r w:rsidR="004F5F13">
                        <w:t>.</w:t>
                      </w:r>
                    </w:p>
                  </w:txbxContent>
                </v:textbox>
                <w10:wrap anchorx="margin"/>
              </v:shape>
            </w:pict>
          </mc:Fallback>
        </mc:AlternateContent>
      </w:r>
    </w:p>
    <w:p w:rsidR="00A007F0" w:rsidRDefault="00A007F0"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bookmarkStart w:id="5" w:name="_GoBack"/>
      <w:bookmarkEnd w:id="5"/>
    </w:p>
    <w:p w:rsidR="00AB44C3" w:rsidRDefault="00775D8C" w:rsidP="0053539E">
      <w:pPr>
        <w:pStyle w:val="Para"/>
      </w:pPr>
      <w:r w:rsidRPr="003C795A">
        <w:rPr>
          <w:noProof/>
        </w:rPr>
        <mc:AlternateContent>
          <mc:Choice Requires="wps">
            <w:drawing>
              <wp:anchor distT="0" distB="0" distL="114300" distR="114300" simplePos="0" relativeHeight="251710464" behindDoc="0" locked="0" layoutInCell="1" allowOverlap="1" wp14:anchorId="3DD65C2B" wp14:editId="639ABF1A">
                <wp:simplePos x="0" y="0"/>
                <wp:positionH relativeFrom="column">
                  <wp:posOffset>-85725</wp:posOffset>
                </wp:positionH>
                <wp:positionV relativeFrom="paragraph">
                  <wp:posOffset>81280</wp:posOffset>
                </wp:positionV>
                <wp:extent cx="3048000" cy="14954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048000" cy="1495425"/>
                        </a:xfrm>
                        <a:prstGeom prst="rect">
                          <a:avLst/>
                        </a:prstGeom>
                        <a:noFill/>
                        <a:ln w="6350">
                          <a:noFill/>
                        </a:ln>
                      </wps:spPr>
                      <wps:txbx>
                        <w:txbxContent>
                          <w:p w:rsidR="00AB44C3" w:rsidRPr="006A56BB" w:rsidRDefault="002A4D01" w:rsidP="00AB44C3">
                            <w:pPr>
                              <w:rPr>
                                <w:color w:val="000000"/>
                                <w:szCs w:val="20"/>
                              </w:rPr>
                            </w:pPr>
                            <w:r>
                              <w:rPr>
                                <w:noProof/>
                                <w:color w:val="000000"/>
                                <w:szCs w:val="20"/>
                              </w:rPr>
                              <w:drawing>
                                <wp:inline distT="0" distB="0" distL="0" distR="0">
                                  <wp:extent cx="2142611" cy="784860"/>
                                  <wp:effectExtent l="0" t="0" r="0" b="0"/>
                                  <wp:docPr id="75" name="Picture 75"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76" name="Picture 76"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10</w:t>
                            </w:r>
                            <w:r>
                              <w:t xml:space="preserve">: </w:t>
                            </w:r>
                            <w:r w:rsidR="00AE0461">
                              <w:t xml:space="preserve">User experience </w:t>
                            </w:r>
                            <w:r w:rsidR="00AE0461" w:rsidRPr="00AE0461">
                              <w:t>with identifying, and configuring (setting up) assistive technology</w:t>
                            </w:r>
                            <w:r w:rsidR="00AE046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71" o:spid="_x0000_s1035" type="#_x0000_t202" style="position:absolute;left:0;text-align:left;margin-left:-6.75pt;margin-top:6.4pt;width:240pt;height:1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" filled="f" stroked="f" strokeweight=".5pt">
                <v:textbox>
                  <w:txbxContent>
                    <w:p w:rsidR="00AB44C3" w:rsidRPr="006A56BB" w:rsidRDefault="002A4D01" w:rsidP="00AB44C3">
                      <w:pPr>
                        <w:rPr>
                          <w:color w:val="000000"/>
                          <w:szCs w:val="20"/>
                        </w:rPr>
                      </w:pPr>
                      <w:r>
                        <w:rPr>
                          <w:noProof/>
                          <w:color w:val="000000"/>
                          <w:szCs w:val="20"/>
                        </w:rPr>
                        <w:drawing>
                          <wp:inline distT="0" distB="0" distL="0" distR="0">
                            <wp:extent cx="2142611" cy="784860"/>
                            <wp:effectExtent l="0" t="0" r="0" b="0"/>
                            <wp:docPr id="75" name="Picture 75"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76" name="Picture 76"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10</w:t>
                      </w:r>
                      <w:r>
                        <w:t xml:space="preserve">: </w:t>
                      </w:r>
                      <w:r w:rsidR="00AE0461">
                        <w:t xml:space="preserve">User experience </w:t>
                      </w:r>
                      <w:r w:rsidR="00AE0461" w:rsidRPr="00AE0461">
                        <w:t>with identifying, and configuring (setting up) assistive technology</w:t>
                      </w:r>
                      <w:r w:rsidR="00AE0461">
                        <w:t>.</w:t>
                      </w:r>
                    </w:p>
                  </w:txbxContent>
                </v:textbox>
              </v:shape>
            </w:pict>
          </mc:Fallback>
        </mc:AlternateContent>
      </w: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C3F77" w:rsidRDefault="00AC3F77" w:rsidP="0053539E">
      <w:pPr>
        <w:pStyle w:val="Para"/>
      </w:pPr>
    </w:p>
    <w:p w:rsidR="00322C77" w:rsidRDefault="00322C77" w:rsidP="0053539E">
      <w:pPr>
        <w:pStyle w:val="Para"/>
      </w:pPr>
    </w:p>
    <w:p w:rsidR="00040AE8" w:rsidRPr="003C795A" w:rsidRDefault="005728BC" w:rsidP="00ED7A11">
      <w:pPr>
        <w:pStyle w:val="AbbreviationHead"/>
      </w:pPr>
      <w:r w:rsidRPr="003C795A">
        <w:t>FUTURE WORK</w:t>
      </w:r>
    </w:p>
    <w:p w:rsidR="00FF2602" w:rsidRDefault="00FF2602" w:rsidP="0053539E">
      <w:pPr>
        <w:pStyle w:val="Para"/>
      </w:pPr>
      <w:r>
        <w:t>More work is needed to expound on the work discussed in this paper.</w:t>
      </w:r>
      <w:r w:rsidR="00462FF2">
        <w:t xml:space="preserve"> The project scope was constrained due to both time constraints and </w:t>
      </w:r>
      <w:r w:rsidR="003D5714">
        <w:t>knowledge limitations.</w:t>
      </w:r>
    </w:p>
    <w:p w:rsidR="00280433" w:rsidRDefault="00280433" w:rsidP="0053539E">
      <w:pPr>
        <w:pStyle w:val="Para"/>
      </w:pPr>
    </w:p>
    <w:p w:rsidR="003D5714" w:rsidRDefault="00280433" w:rsidP="00280433">
      <w:pPr>
        <w:pStyle w:val="AbbreviationHead"/>
      </w:pPr>
      <w:r>
        <w:lastRenderedPageBreak/>
        <w:t>More Quantitative Analysis</w:t>
      </w:r>
    </w:p>
    <w:p w:rsidR="00280433" w:rsidRDefault="00280433" w:rsidP="0053539E">
      <w:pPr>
        <w:pStyle w:val="Para"/>
      </w:pPr>
      <w:r>
        <w:t>I was not able to obtain results from my target audience, students of visually impaired schools located in the United States. The results came from my Georgia Tech cohort, which are mostly, if not exclusively a population without</w:t>
      </w:r>
      <w:r w:rsidR="00774BB4">
        <w:t xml:space="preserve"> low vision, or a moderate visual impairment. Future work would include distributing the application and corresponding survey to my target audience.</w:t>
      </w:r>
    </w:p>
    <w:p w:rsidR="00280433" w:rsidRDefault="00280433" w:rsidP="0053539E">
      <w:pPr>
        <w:pStyle w:val="Para"/>
      </w:pPr>
    </w:p>
    <w:p w:rsidR="003D5714" w:rsidRDefault="003D5714" w:rsidP="003D5714">
      <w:pPr>
        <w:pStyle w:val="AbbreviationHead"/>
      </w:pPr>
      <w:r>
        <w:t>More Qualitative Analysis</w:t>
      </w:r>
    </w:p>
    <w:p w:rsidR="00FF2602" w:rsidRDefault="00C16FBF" w:rsidP="0053539E">
      <w:pPr>
        <w:pStyle w:val="Para"/>
      </w:pPr>
      <w:r>
        <w:t xml:space="preserve">The duration of this study limited opportunities to perform more qualitative research. I would like to explore the usage of HCS and </w:t>
      </w:r>
      <w:proofErr w:type="spellStart"/>
      <w:r>
        <w:t>sonifiaction</w:t>
      </w:r>
      <w:proofErr w:type="spellEnd"/>
      <w:r>
        <w:t xml:space="preserve"> in the field.</w:t>
      </w:r>
      <w:r w:rsidR="0057014E">
        <w:t xml:space="preserve"> For example, I’</w:t>
      </w:r>
      <w:r w:rsidR="009A6895">
        <w:t>d like to conduct further research on the relationship between</w:t>
      </w:r>
      <w:r w:rsidR="0057014E">
        <w:t xml:space="preserve"> the extraneous variables</w:t>
      </w:r>
      <w:r w:rsidR="009A6895">
        <w:t xml:space="preserve"> obtained from </w:t>
      </w:r>
      <w:r w:rsidR="0057014E">
        <w:t xml:space="preserve">the demographic information on the survey with </w:t>
      </w:r>
      <w:r w:rsidR="009A6895">
        <w:t xml:space="preserve">the usage </w:t>
      </w:r>
      <w:r w:rsidR="0057014E">
        <w:t xml:space="preserve">of HCS and </w:t>
      </w:r>
      <w:proofErr w:type="spellStart"/>
      <w:r w:rsidR="0057014E">
        <w:t>sonification</w:t>
      </w:r>
      <w:proofErr w:type="spellEnd"/>
      <w:r w:rsidR="0057014E">
        <w:t xml:space="preserve">. </w:t>
      </w:r>
      <w:r>
        <w:t xml:space="preserve">This real-time observation and interaction has the potential to lead to more function development of protocols to </w:t>
      </w:r>
      <w:r w:rsidR="00EA2CBF">
        <w:t>improve</w:t>
      </w:r>
      <w:r>
        <w:t xml:space="preserve"> accessibility to digital media for the visually impaired.</w:t>
      </w:r>
    </w:p>
    <w:p w:rsidR="0032716F" w:rsidRPr="003C795A" w:rsidRDefault="0032716F" w:rsidP="0053539E">
      <w:pPr>
        <w:pStyle w:val="Para"/>
      </w:pPr>
    </w:p>
    <w:p w:rsidR="000C277E" w:rsidRPr="003C795A" w:rsidRDefault="000C277E" w:rsidP="007353F2">
      <w:pPr>
        <w:pStyle w:val="AbbreviationHead"/>
      </w:pPr>
      <w:r w:rsidRPr="003C795A">
        <w:t>Human Factors Study</w:t>
      </w:r>
    </w:p>
    <w:p w:rsidR="00170673" w:rsidRPr="003C795A" w:rsidRDefault="00170673" w:rsidP="00170673">
      <w:pPr>
        <w:pStyle w:val="Para"/>
      </w:pPr>
      <w:r w:rsidRPr="000370A0">
        <w:t xml:space="preserve">I’d like to study human factors to evaluate </w:t>
      </w:r>
      <w:proofErr w:type="spellStart"/>
      <w:r w:rsidRPr="000370A0">
        <w:t>sonification</w:t>
      </w:r>
      <w:proofErr w:type="spellEnd"/>
      <w:r w:rsidRPr="000370A0">
        <w:t xml:space="preserve"> and high contrast settings for the visually impaired population</w:t>
      </w:r>
      <w:r>
        <w:t>.</w:t>
      </w:r>
    </w:p>
    <w:p w:rsidR="00170673" w:rsidRDefault="00170673" w:rsidP="0053539E">
      <w:pPr>
        <w:pStyle w:val="Para"/>
      </w:pPr>
    </w:p>
    <w:p w:rsidR="00574D83" w:rsidRPr="003C795A" w:rsidRDefault="00F079FD" w:rsidP="0053539E">
      <w:pPr>
        <w:pStyle w:val="Para"/>
      </w:pPr>
      <w:r w:rsidRPr="003C795A">
        <w:t>F</w:t>
      </w:r>
      <w:r w:rsidR="00574D83" w:rsidRPr="003C795A">
        <w:t xml:space="preserve">ind additional research on </w:t>
      </w:r>
      <w:proofErr w:type="spellStart"/>
      <w:r w:rsidR="00574D83" w:rsidRPr="003C795A">
        <w:t>sonification</w:t>
      </w:r>
      <w:proofErr w:type="spellEnd"/>
      <w:r w:rsidR="00574D83" w:rsidRPr="003C795A">
        <w:t xml:space="preserve">, and game development, as I plan a small proof of concept tool that uses </w:t>
      </w:r>
      <w:proofErr w:type="spellStart"/>
      <w:r w:rsidR="00574D83" w:rsidRPr="003C795A">
        <w:t>sonification</w:t>
      </w:r>
      <w:proofErr w:type="spellEnd"/>
      <w:r w:rsidR="00574D83" w:rsidRPr="003C795A">
        <w:t xml:space="preserve"> for simple graphs on a 2-dimensional plat.</w:t>
      </w:r>
      <w:r w:rsidR="000C277E" w:rsidRPr="003C795A">
        <w:t xml:space="preserve"> The objective is to host this tool, and have students (both sighted and visually impaired) evaluate it. The toll will count the number of times students enable high contrast and </w:t>
      </w:r>
      <w:proofErr w:type="spellStart"/>
      <w:r w:rsidR="000C277E" w:rsidRPr="003C795A">
        <w:t>sonification</w:t>
      </w:r>
      <w:proofErr w:type="spellEnd"/>
      <w:r w:rsidR="000C277E" w:rsidRPr="003C795A">
        <w:t xml:space="preserve">. </w:t>
      </w:r>
    </w:p>
    <w:p w:rsidR="00574D83" w:rsidRPr="003C795A" w:rsidRDefault="00574D83" w:rsidP="0053539E">
      <w:pPr>
        <w:pStyle w:val="Para"/>
      </w:pPr>
    </w:p>
    <w:p w:rsidR="00574D83" w:rsidRPr="003C795A" w:rsidRDefault="00F079FD" w:rsidP="0053539E">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53539E">
      <w:pPr>
        <w:pStyle w:val="Para"/>
      </w:pPr>
    </w:p>
    <w:p w:rsidR="00630E02" w:rsidRPr="003C795A" w:rsidRDefault="00630E02" w:rsidP="0053539E">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40" w:history="1">
        <w:r w:rsidR="009226B6" w:rsidRPr="003C795A">
          <w:rPr>
            <w:rStyle w:val="Hyperlink"/>
            <w:color w:val="000000"/>
          </w:rPr>
          <w:t>https://forums.adobe.com/thread/777688</w:t>
        </w:r>
      </w:hyperlink>
    </w:p>
    <w:p w:rsidR="003A6156" w:rsidRPr="003C795A" w:rsidRDefault="003A6156" w:rsidP="0053539E">
      <w:pPr>
        <w:pStyle w:val="Para"/>
      </w:pPr>
    </w:p>
    <w:p w:rsidR="00F522F6" w:rsidRPr="003C795A" w:rsidRDefault="00F522F6" w:rsidP="0053539E">
      <w:pPr>
        <w:pStyle w:val="Para"/>
      </w:pPr>
    </w:p>
    <w:p w:rsidR="00040AE8" w:rsidRPr="007353F2" w:rsidRDefault="00F522F6" w:rsidP="007353F2">
      <w:pPr>
        <w:pStyle w:val="AbbreviationHead"/>
      </w:pPr>
      <w:r w:rsidRPr="007353F2">
        <w:t>CONCLUSION</w:t>
      </w:r>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w:t>
      </w:r>
      <w:proofErr w:type="spellStart"/>
      <w:r w:rsidR="00992C79" w:rsidRPr="003C795A">
        <w:t>sonification</w:t>
      </w:r>
      <w:proofErr w:type="spellEnd"/>
      <w:r w:rsidR="00992C79" w:rsidRPr="003C795A">
        <w:t xml:space="preserve"> can fill gaps in existing ADTs, and allow for a more effective and rich educational experience for the visually impaired.</w:t>
      </w:r>
    </w:p>
    <w:p w:rsidR="00F522F6" w:rsidRPr="003C795A" w:rsidRDefault="00F522F6" w:rsidP="0053539E">
      <w:pPr>
        <w:pStyle w:val="Para"/>
      </w:pPr>
    </w:p>
    <w:p w:rsidR="00F522F6" w:rsidRPr="003C795A" w:rsidRDefault="00F522F6" w:rsidP="0053539E">
      <w:pPr>
        <w:pStyle w:val="Para"/>
      </w:pPr>
    </w:p>
    <w:p w:rsidR="00297854" w:rsidRPr="003C795A" w:rsidRDefault="00297854" w:rsidP="0053539E">
      <w:pPr>
        <w:pStyle w:val="Para"/>
      </w:pPr>
    </w:p>
    <w:p w:rsidR="00870FFE" w:rsidRPr="003C795A" w:rsidRDefault="00F522F6" w:rsidP="0053539E">
      <w:pPr>
        <w:pStyle w:val="Para"/>
      </w:pPr>
      <w:r w:rsidRPr="003C795A">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w:t>
            </w:r>
            <w:proofErr w:type="spellStart"/>
            <w:r w:rsidRPr="003C795A">
              <w:rPr>
                <w:rStyle w:val="FirstName"/>
                <w:rFonts w:ascii="Times New Roman" w:hAnsi="Times New Roman" w:cs="Times New Roman"/>
                <w:color w:val="000000"/>
                <w:sz w:val="20"/>
                <w:szCs w:val="20"/>
                <w14:ligatures w14:val="standard"/>
              </w:rPr>
              <w:t>Chieh</w:t>
            </w:r>
            <w:proofErr w:type="spellEnd"/>
            <w:r w:rsidRPr="003C795A">
              <w:rPr>
                <w:rStyle w:val="FirstName"/>
                <w:rFonts w:ascii="Times New Roman" w:hAnsi="Times New Roman" w:cs="Times New Roman"/>
                <w:color w:val="000000"/>
                <w:sz w:val="20"/>
                <w:szCs w:val="20"/>
                <w14:ligatures w14:val="standard"/>
              </w:rPr>
              <w:t xml:space="preserve">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 xml:space="preserve">Daniel </w:t>
            </w:r>
            <w:proofErr w:type="spellStart"/>
            <w:r w:rsidRPr="003C795A">
              <w:rPr>
                <w:rFonts w:ascii="Times New Roman" w:hAnsi="Times New Roman" w:cs="Times New Roman"/>
                <w:color w:val="000000"/>
                <w:sz w:val="20"/>
                <w:szCs w:val="20"/>
                <w14:ligatures w14:val="standard"/>
              </w:rPr>
              <w:t>Fok</w:t>
            </w:r>
            <w:proofErr w:type="spellEnd"/>
            <w:r w:rsidRPr="003C795A">
              <w:rPr>
                <w:rFonts w:ascii="Times New Roman" w:hAnsi="Times New Roman" w:cs="Times New Roman"/>
                <w:color w:val="000000"/>
                <w:sz w:val="20"/>
                <w:szCs w:val="20"/>
                <w14:ligatures w14:val="standard"/>
              </w:rPr>
              <w:t xml:space="preserve">, Janice Miller </w:t>
            </w:r>
            <w:proofErr w:type="spellStart"/>
            <w:r w:rsidRPr="003C795A">
              <w:rPr>
                <w:rFonts w:ascii="Times New Roman" w:hAnsi="Times New Roman" w:cs="Times New Roman"/>
                <w:color w:val="000000"/>
                <w:sz w:val="20"/>
                <w:szCs w:val="20"/>
                <w14:ligatures w14:val="standard"/>
              </w:rPr>
              <w:t>Polgarb</w:t>
            </w:r>
            <w:proofErr w:type="spellEnd"/>
            <w:r w:rsidRPr="003C795A">
              <w:rPr>
                <w:rFonts w:ascii="Times New Roman" w:hAnsi="Times New Roman" w:cs="Times New Roman"/>
                <w:color w:val="000000"/>
                <w:sz w:val="20"/>
                <w:szCs w:val="20"/>
                <w14:ligatures w14:val="standard"/>
              </w:rPr>
              <w:t xml:space="preserve">, Lynn </w:t>
            </w:r>
            <w:proofErr w:type="spellStart"/>
            <w:r w:rsidRPr="003C795A">
              <w:rPr>
                <w:rFonts w:ascii="Times New Roman" w:hAnsi="Times New Roman" w:cs="Times New Roman"/>
                <w:color w:val="000000"/>
                <w:sz w:val="20"/>
                <w:szCs w:val="20"/>
                <w14:ligatures w14:val="standard"/>
              </w:rPr>
              <w:t>Shawb</w:t>
            </w:r>
            <w:proofErr w:type="spellEnd"/>
            <w:r w:rsidRPr="003C795A">
              <w:rPr>
                <w:rFonts w:ascii="Times New Roman" w:hAnsi="Times New Roman" w:cs="Times New Roman"/>
                <w:color w:val="000000"/>
                <w:sz w:val="20"/>
                <w:szCs w:val="20"/>
                <w14:ligatures w14:val="standard"/>
              </w:rPr>
              <w:t xml:space="preserve"> and Jeffrey W. </w:t>
            </w:r>
            <w:proofErr w:type="spellStart"/>
            <w:r w:rsidRPr="003C795A">
              <w:rPr>
                <w:rFonts w:ascii="Times New Roman" w:hAnsi="Times New Roman" w:cs="Times New Roman"/>
                <w:color w:val="000000"/>
                <w:sz w:val="20"/>
                <w:szCs w:val="20"/>
                <w14:ligatures w14:val="standard"/>
              </w:rPr>
              <w:t>Jutai</w:t>
            </w:r>
            <w:proofErr w:type="spellEnd"/>
            <w:r w:rsidRPr="003C795A">
              <w:rPr>
                <w:rFonts w:ascii="Times New Roman" w:hAnsi="Times New Roman" w:cs="Times New Roman"/>
                <w:color w:val="000000"/>
                <w:sz w:val="20"/>
                <w:szCs w:val="20"/>
                <w14:ligatures w14:val="standard"/>
              </w:rPr>
              <w:t>.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A007F0">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G. Kramer (</w:t>
            </w:r>
            <w:proofErr w:type="spellStart"/>
            <w:r w:rsidRPr="003C795A">
              <w:rPr>
                <w:rStyle w:val="FirstName"/>
                <w:rFonts w:ascii="Times New Roman" w:hAnsi="Times New Roman" w:cs="Times New Roman"/>
                <w:color w:val="000000"/>
                <w:sz w:val="20"/>
                <w:szCs w:val="20"/>
                <w14:ligatures w14:val="standard"/>
              </w:rPr>
              <w:t>ed</w:t>
            </w:r>
            <w:proofErr w:type="spellEnd"/>
            <w:r w:rsidRPr="003C795A">
              <w:rPr>
                <w:rStyle w:val="FirstName"/>
                <w:rFonts w:ascii="Times New Roman" w:hAnsi="Times New Roman" w:cs="Times New Roman"/>
                <w:color w:val="000000"/>
                <w:sz w:val="20"/>
                <w:szCs w:val="20"/>
                <w14:ligatures w14:val="standard"/>
              </w:rPr>
              <w:t xml:space="preserve">), 1994. </w:t>
            </w:r>
            <w:r w:rsidRPr="003C795A">
              <w:rPr>
                <w:rStyle w:val="FirstName"/>
                <w:rFonts w:ascii="Times New Roman" w:hAnsi="Times New Roman" w:cs="Times New Roman"/>
                <w:i/>
                <w:color w:val="000000"/>
                <w:sz w:val="20"/>
                <w:szCs w:val="20"/>
                <w14:ligatures w14:val="standard"/>
              </w:rPr>
              <w:t xml:space="preserve">Auditory Display: </w:t>
            </w:r>
            <w:proofErr w:type="spellStart"/>
            <w:r w:rsidRPr="003C795A">
              <w:rPr>
                <w:rStyle w:val="FirstName"/>
                <w:rFonts w:ascii="Times New Roman" w:hAnsi="Times New Roman" w:cs="Times New Roman"/>
                <w:i/>
                <w:color w:val="000000"/>
                <w:sz w:val="20"/>
                <w:szCs w:val="20"/>
                <w14:ligatures w14:val="standard"/>
              </w:rPr>
              <w:t>Sonification</w:t>
            </w:r>
            <w:proofErr w:type="spellEnd"/>
            <w:r w:rsidRPr="003C795A">
              <w:rPr>
                <w:rStyle w:val="FirstName"/>
                <w:rFonts w:ascii="Times New Roman" w:hAnsi="Times New Roman" w:cs="Times New Roman"/>
                <w:i/>
                <w:color w:val="000000"/>
                <w:sz w:val="20"/>
                <w:szCs w:val="20"/>
                <w14:ligatures w14:val="standard"/>
              </w:rPr>
              <w:t xml:space="preserve">, </w:t>
            </w:r>
            <w:proofErr w:type="spellStart"/>
            <w:r w:rsidRPr="003C795A">
              <w:rPr>
                <w:rStyle w:val="FirstName"/>
                <w:rFonts w:ascii="Times New Roman" w:hAnsi="Times New Roman" w:cs="Times New Roman"/>
                <w:i/>
                <w:color w:val="000000"/>
                <w:sz w:val="20"/>
                <w:szCs w:val="20"/>
                <w14:ligatures w14:val="standard"/>
              </w:rPr>
              <w:t>Audification</w:t>
            </w:r>
            <w:proofErr w:type="spellEnd"/>
            <w:r w:rsidRPr="003C795A">
              <w:rPr>
                <w:rStyle w:val="FirstName"/>
                <w:rFonts w:ascii="Times New Roman" w:hAnsi="Times New Roman" w:cs="Times New Roman"/>
                <w:i/>
                <w:color w:val="000000"/>
                <w:sz w:val="20"/>
                <w:szCs w:val="20"/>
                <w14:ligatures w14:val="standard"/>
              </w:rPr>
              <w:t>,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A007F0">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w:t>
            </w:r>
            <w:proofErr w:type="spellStart"/>
            <w:r w:rsidRPr="003C795A">
              <w:rPr>
                <w:rStyle w:val="FirstName"/>
                <w:rFonts w:ascii="Times New Roman" w:hAnsi="Times New Roman" w:cs="Times New Roman"/>
                <w:color w:val="000000"/>
                <w:sz w:val="20"/>
                <w:szCs w:val="20"/>
                <w14:ligatures w14:val="standard"/>
              </w:rPr>
              <w:t>Rabello</w:t>
            </w:r>
            <w:proofErr w:type="spellEnd"/>
            <w:r w:rsidRPr="003C795A">
              <w:rPr>
                <w:rStyle w:val="FirstName"/>
                <w:rFonts w:ascii="Times New Roman" w:hAnsi="Times New Roman" w:cs="Times New Roman"/>
                <w:color w:val="000000"/>
                <w:sz w:val="20"/>
                <w:szCs w:val="20"/>
                <w14:ligatures w14:val="standard"/>
              </w:rPr>
              <w:t xml:space="preserve"> S, </w:t>
            </w:r>
            <w:proofErr w:type="spellStart"/>
            <w:r w:rsidRPr="003C795A">
              <w:rPr>
                <w:rStyle w:val="FirstName"/>
                <w:rFonts w:ascii="Times New Roman" w:hAnsi="Times New Roman" w:cs="Times New Roman"/>
                <w:color w:val="000000"/>
                <w:sz w:val="20"/>
                <w:szCs w:val="20"/>
                <w14:ligatures w14:val="standard"/>
              </w:rPr>
              <w:t>Gasparetto</w:t>
            </w:r>
            <w:proofErr w:type="spellEnd"/>
            <w:r w:rsidRPr="003C795A">
              <w:rPr>
                <w:rStyle w:val="FirstName"/>
                <w:rFonts w:ascii="Times New Roman" w:hAnsi="Times New Roman" w:cs="Times New Roman"/>
                <w:color w:val="000000"/>
                <w:sz w:val="20"/>
                <w:szCs w:val="20"/>
                <w14:ligatures w14:val="standard"/>
              </w:rPr>
              <w:t xml:space="preserve">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 xml:space="preserve">Rev </w:t>
            </w:r>
            <w:proofErr w:type="spellStart"/>
            <w:r w:rsidRPr="004804BF">
              <w:rPr>
                <w:rStyle w:val="FirstName"/>
                <w:rFonts w:ascii="Times New Roman" w:hAnsi="Times New Roman" w:cs="Times New Roman"/>
                <w:color w:val="000000"/>
                <w:sz w:val="20"/>
                <w:szCs w:val="20"/>
                <w14:ligatures w14:val="standard"/>
              </w:rPr>
              <w:t>Panam</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Salud</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Publica</w:t>
            </w:r>
            <w:proofErr w:type="spellEnd"/>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A007F0">
        <w:tc>
          <w:tcPr>
            <w:tcW w:w="0" w:type="auto"/>
            <w:tcMar>
              <w:right w:w="40" w:type="dxa"/>
            </w:tcMar>
          </w:tcPr>
          <w:p w:rsidR="00B20679" w:rsidRPr="003C795A" w:rsidRDefault="00B20679"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A007F0">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A007F0">
        <w:tc>
          <w:tcPr>
            <w:tcW w:w="0" w:type="auto"/>
            <w:tcMar>
              <w:right w:w="40" w:type="dxa"/>
            </w:tcMar>
          </w:tcPr>
          <w:p w:rsidR="00B20679" w:rsidRPr="003C795A" w:rsidRDefault="00B20679"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lastRenderedPageBreak/>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w:t>
            </w:r>
            <w:proofErr w:type="spellStart"/>
            <w:r w:rsidRPr="00B20679">
              <w:rPr>
                <w:rStyle w:val="FirstName"/>
                <w:rFonts w:ascii="Times New Roman" w:hAnsi="Times New Roman" w:cs="Times New Roman"/>
                <w:color w:val="000000"/>
                <w:sz w:val="20"/>
                <w:szCs w:val="20"/>
                <w14:ligatures w14:val="standard"/>
              </w:rPr>
              <w:t>Cothran</w:t>
            </w:r>
            <w:proofErr w:type="spellEnd"/>
            <w:r w:rsidRPr="00B20679">
              <w:rPr>
                <w:rStyle w:val="FirstName"/>
                <w:rFonts w:ascii="Times New Roman" w:hAnsi="Times New Roman" w:cs="Times New Roman"/>
                <w:color w:val="000000"/>
                <w:sz w:val="20"/>
                <w:szCs w:val="20"/>
                <w14:ligatures w14:val="standard"/>
              </w:rPr>
              <w:t xml:space="preserve">.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A007F0">
        <w:tc>
          <w:tcPr>
            <w:tcW w:w="0" w:type="auto"/>
            <w:tcMar>
              <w:right w:w="40" w:type="dxa"/>
            </w:tcMar>
          </w:tcPr>
          <w:p w:rsidR="00907A95" w:rsidRDefault="0086271D"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A007F0">
        <w:tc>
          <w:tcPr>
            <w:tcW w:w="0" w:type="auto"/>
            <w:tcMar>
              <w:right w:w="40" w:type="dxa"/>
            </w:tcMar>
          </w:tcPr>
          <w:p w:rsidR="007909F9" w:rsidRDefault="007909F9"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 xml:space="preserve">G. </w:t>
            </w:r>
            <w:proofErr w:type="spellStart"/>
            <w:r w:rsidRPr="007909F9">
              <w:rPr>
                <w:rStyle w:val="FirstName"/>
                <w:rFonts w:ascii="Times New Roman" w:hAnsi="Times New Roman" w:cs="Times New Roman"/>
                <w:color w:val="000000"/>
                <w:sz w:val="20"/>
                <w:szCs w:val="20"/>
                <w14:ligatures w14:val="standard"/>
              </w:rPr>
              <w:t>Kapperman</w:t>
            </w:r>
            <w:proofErr w:type="spellEnd"/>
            <w:r w:rsidRPr="007909F9">
              <w:rPr>
                <w:rStyle w:val="FirstName"/>
                <w:rFonts w:ascii="Times New Roman" w:hAnsi="Times New Roman" w:cs="Times New Roman"/>
                <w:color w:val="000000"/>
                <w:sz w:val="20"/>
                <w:szCs w:val="20"/>
                <w14:ligatures w14:val="standard"/>
              </w:rPr>
              <w:t xml:space="preserve">, J. </w:t>
            </w:r>
            <w:proofErr w:type="spellStart"/>
            <w:r w:rsidRPr="007909F9">
              <w:rPr>
                <w:rStyle w:val="FirstName"/>
                <w:rFonts w:ascii="Times New Roman" w:hAnsi="Times New Roman" w:cs="Times New Roman"/>
                <w:color w:val="000000"/>
                <w:sz w:val="20"/>
                <w:szCs w:val="20"/>
                <w14:ligatures w14:val="standard"/>
              </w:rPr>
              <w:t>Sticken</w:t>
            </w:r>
            <w:proofErr w:type="spellEnd"/>
            <w:r w:rsidRPr="007909F9">
              <w:rPr>
                <w:rStyle w:val="FirstName"/>
                <w:rFonts w:ascii="Times New Roman" w:hAnsi="Times New Roman" w:cs="Times New Roman"/>
                <w:color w:val="000000"/>
                <w:sz w:val="20"/>
                <w:szCs w:val="20"/>
                <w14:ligatures w14:val="standard"/>
              </w:rPr>
              <w:t xml:space="preserve">, and T. </w:t>
            </w:r>
            <w:proofErr w:type="spellStart"/>
            <w:r w:rsidRPr="007909F9">
              <w:rPr>
                <w:rStyle w:val="FirstName"/>
                <w:rFonts w:ascii="Times New Roman" w:hAnsi="Times New Roman" w:cs="Times New Roman"/>
                <w:color w:val="000000"/>
                <w:sz w:val="20"/>
                <w:szCs w:val="20"/>
                <w14:ligatures w14:val="standard"/>
              </w:rPr>
              <w:t>Heinze</w:t>
            </w:r>
            <w:proofErr w:type="spellEnd"/>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A007F0">
        <w:tc>
          <w:tcPr>
            <w:tcW w:w="0" w:type="auto"/>
            <w:tcMar>
              <w:right w:w="40" w:type="dxa"/>
            </w:tcMar>
          </w:tcPr>
          <w:p w:rsidR="00E122F2" w:rsidRDefault="00E122F2"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w:t>
            </w:r>
            <w:proofErr w:type="spellStart"/>
            <w:r w:rsidR="00275CD7">
              <w:rPr>
                <w:rStyle w:val="FirstName"/>
                <w:rFonts w:ascii="Times New Roman" w:hAnsi="Times New Roman" w:cs="Times New Roman"/>
                <w:color w:val="000000"/>
                <w:sz w:val="20"/>
                <w:szCs w:val="20"/>
                <w14:ligatures w14:val="standard"/>
              </w:rPr>
              <w:t>Lauricella</w:t>
            </w:r>
            <w:proofErr w:type="spellEnd"/>
            <w:r w:rsidR="00275CD7">
              <w:rPr>
                <w:rStyle w:val="FirstName"/>
                <w:rFonts w:ascii="Times New Roman" w:hAnsi="Times New Roman" w:cs="Times New Roman"/>
                <w:color w:val="000000"/>
                <w:sz w:val="20"/>
                <w:szCs w:val="20"/>
                <w14:ligatures w14:val="standard"/>
              </w:rPr>
              <w:t xml:space="preserve">, Ellen </w:t>
            </w:r>
            <w:proofErr w:type="spellStart"/>
            <w:r w:rsidR="00275CD7">
              <w:rPr>
                <w:rStyle w:val="FirstName"/>
                <w:rFonts w:ascii="Times New Roman" w:hAnsi="Times New Roman" w:cs="Times New Roman"/>
                <w:color w:val="000000"/>
                <w:sz w:val="20"/>
                <w:szCs w:val="20"/>
                <w14:ligatures w14:val="standard"/>
              </w:rPr>
              <w:t>Wartella</w:t>
            </w:r>
            <w:proofErr w:type="spellEnd"/>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A007F0">
        <w:tc>
          <w:tcPr>
            <w:tcW w:w="0" w:type="auto"/>
            <w:tcMar>
              <w:right w:w="40" w:type="dxa"/>
            </w:tcMar>
          </w:tcPr>
          <w:p w:rsidR="00E122F2" w:rsidRDefault="00F8497D"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A007F0">
        <w:tc>
          <w:tcPr>
            <w:tcW w:w="0" w:type="auto"/>
            <w:tcMar>
              <w:right w:w="40" w:type="dxa"/>
            </w:tcMar>
          </w:tcPr>
          <w:p w:rsidR="00E122F2" w:rsidRDefault="00F8497D"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EA2" w:rsidRDefault="00D85EA2" w:rsidP="00842867">
      <w:r>
        <w:separator/>
      </w:r>
    </w:p>
  </w:endnote>
  <w:endnote w:type="continuationSeparator" w:id="0">
    <w:p w:rsidR="00D85EA2" w:rsidRDefault="00D85EA2" w:rsidP="00842867">
      <w:r>
        <w:continuationSeparator/>
      </w:r>
    </w:p>
  </w:endnote>
  <w:endnote w:type="continuationNotice" w:id="1">
    <w:p w:rsidR="00D85EA2" w:rsidRDefault="00D85E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Pr="00DA041E" w:rsidRDefault="00A007F0"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Pr="00DA041E" w:rsidRDefault="00A007F0" w:rsidP="00A007F0">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AE0461">
      <w:rPr>
        <w:rStyle w:val="PageNumber"/>
        <w:rFonts w:ascii="Linux Biolinum" w:hAnsi="Linux Biolinum" w:cs="Linux Biolinum"/>
        <w:noProof/>
      </w:rPr>
      <w:t>9</w:t>
    </w:r>
    <w:r w:rsidRPr="00DA041E">
      <w:rPr>
        <w:rStyle w:val="PageNumber"/>
        <w:rFonts w:ascii="Linux Biolinum" w:hAnsi="Linux Biolinum" w:cs="Linux Biolinum"/>
      </w:rPr>
      <w:fldChar w:fldCharType="end"/>
    </w:r>
  </w:p>
  <w:p w:rsidR="00A007F0" w:rsidRPr="00DA041E" w:rsidRDefault="00A007F0"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EA2" w:rsidRDefault="00D85EA2" w:rsidP="00C24563">
      <w:r>
        <w:separator/>
      </w:r>
    </w:p>
  </w:footnote>
  <w:footnote w:type="continuationSeparator" w:id="0">
    <w:p w:rsidR="00D85EA2" w:rsidRDefault="00D85EA2" w:rsidP="00842867">
      <w:r>
        <w:continuationSeparator/>
      </w:r>
    </w:p>
  </w:footnote>
  <w:footnote w:type="continuationNotice" w:id="1">
    <w:p w:rsidR="00D85EA2" w:rsidRDefault="00D85E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4D99"/>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0673"/>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3758"/>
    <w:rsid w:val="001A4D49"/>
    <w:rsid w:val="001A4FF3"/>
    <w:rsid w:val="001A66CF"/>
    <w:rsid w:val="001A6C58"/>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497"/>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0433"/>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D01"/>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67D7"/>
    <w:rsid w:val="0037684E"/>
    <w:rsid w:val="0037690C"/>
    <w:rsid w:val="00376CCD"/>
    <w:rsid w:val="00377692"/>
    <w:rsid w:val="00377B72"/>
    <w:rsid w:val="003808AD"/>
    <w:rsid w:val="00380C8F"/>
    <w:rsid w:val="00380E61"/>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3BE5"/>
    <w:rsid w:val="003D45C8"/>
    <w:rsid w:val="003D4721"/>
    <w:rsid w:val="003D4767"/>
    <w:rsid w:val="003D4FDD"/>
    <w:rsid w:val="003D5714"/>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72B7"/>
    <w:rsid w:val="00457316"/>
    <w:rsid w:val="004608C0"/>
    <w:rsid w:val="00461EE9"/>
    <w:rsid w:val="00462FF2"/>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5AA8"/>
    <w:rsid w:val="004F5E42"/>
    <w:rsid w:val="004F5F13"/>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14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20A"/>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2CB0"/>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4855"/>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1487"/>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7065F"/>
    <w:rsid w:val="00770805"/>
    <w:rsid w:val="0077137F"/>
    <w:rsid w:val="00771ED9"/>
    <w:rsid w:val="0077209E"/>
    <w:rsid w:val="00773206"/>
    <w:rsid w:val="0077324E"/>
    <w:rsid w:val="00773BEC"/>
    <w:rsid w:val="00774140"/>
    <w:rsid w:val="00774BB4"/>
    <w:rsid w:val="00775486"/>
    <w:rsid w:val="00775D8C"/>
    <w:rsid w:val="00780A34"/>
    <w:rsid w:val="00781E9F"/>
    <w:rsid w:val="00782D7D"/>
    <w:rsid w:val="00784BD2"/>
    <w:rsid w:val="0078532D"/>
    <w:rsid w:val="0078619E"/>
    <w:rsid w:val="00786214"/>
    <w:rsid w:val="0078626B"/>
    <w:rsid w:val="007862C1"/>
    <w:rsid w:val="00786ACE"/>
    <w:rsid w:val="007872BA"/>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0F75"/>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0B2F"/>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B20"/>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77D"/>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6895"/>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07F0"/>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54F5"/>
    <w:rsid w:val="00A56FD3"/>
    <w:rsid w:val="00A57272"/>
    <w:rsid w:val="00A57640"/>
    <w:rsid w:val="00A57DD1"/>
    <w:rsid w:val="00A57DD7"/>
    <w:rsid w:val="00A60402"/>
    <w:rsid w:val="00A607AE"/>
    <w:rsid w:val="00A61290"/>
    <w:rsid w:val="00A61333"/>
    <w:rsid w:val="00A61A8B"/>
    <w:rsid w:val="00A61CD8"/>
    <w:rsid w:val="00A62B50"/>
    <w:rsid w:val="00A63818"/>
    <w:rsid w:val="00A6477B"/>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4C3"/>
    <w:rsid w:val="00AB469C"/>
    <w:rsid w:val="00AB5D6D"/>
    <w:rsid w:val="00AB7528"/>
    <w:rsid w:val="00AC0475"/>
    <w:rsid w:val="00AC0DB1"/>
    <w:rsid w:val="00AC1C7A"/>
    <w:rsid w:val="00AC1DE8"/>
    <w:rsid w:val="00AC22AD"/>
    <w:rsid w:val="00AC2A00"/>
    <w:rsid w:val="00AC39D6"/>
    <w:rsid w:val="00AC3F77"/>
    <w:rsid w:val="00AC438C"/>
    <w:rsid w:val="00AC4D4A"/>
    <w:rsid w:val="00AC5B5A"/>
    <w:rsid w:val="00AD0706"/>
    <w:rsid w:val="00AD0DE8"/>
    <w:rsid w:val="00AD2104"/>
    <w:rsid w:val="00AD2EE3"/>
    <w:rsid w:val="00AD3B0B"/>
    <w:rsid w:val="00AD4895"/>
    <w:rsid w:val="00AD52A6"/>
    <w:rsid w:val="00AD5B4B"/>
    <w:rsid w:val="00AD600E"/>
    <w:rsid w:val="00AD695B"/>
    <w:rsid w:val="00AE0461"/>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0A5"/>
    <w:rsid w:val="00B52730"/>
    <w:rsid w:val="00B54020"/>
    <w:rsid w:val="00B5432A"/>
    <w:rsid w:val="00B5618D"/>
    <w:rsid w:val="00B56390"/>
    <w:rsid w:val="00B5731D"/>
    <w:rsid w:val="00B5741A"/>
    <w:rsid w:val="00B62188"/>
    <w:rsid w:val="00B62360"/>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163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6FBF"/>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684D"/>
    <w:rsid w:val="00D4723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EA2"/>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2CBF"/>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602"/>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5BCC2"/>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forums.adobe.com/thread/777688"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cs.google.com/forms/d/e/1FAIpQLSc0ICzX_vJjHwATkwU86fbXTqOgTGyMJfLvh73lRyYgIZT9Xg/viewfor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85CFD7C-2204-4470-9FBF-32163FA67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3522</TotalTime>
  <Pages>9</Pages>
  <Words>3750</Words>
  <Characters>21377</Characters>
  <Application>Microsoft Office Word</Application>
  <DocSecurity>0</DocSecurity>
  <Lines>178</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25077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295</cp:revision>
  <cp:lastPrinted>2017-04-24T07:13:00Z</cp:lastPrinted>
  <dcterms:created xsi:type="dcterms:W3CDTF">2017-11-29T22:55:00Z</dcterms:created>
  <dcterms:modified xsi:type="dcterms:W3CDTF">2017-12-08T23:57:00Z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